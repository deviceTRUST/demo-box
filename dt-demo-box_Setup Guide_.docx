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30825B" w14:textId="77777777" w:rsidR="004B5BE7" w:rsidRPr="004B5BE7" w:rsidRDefault="00624F19" w:rsidP="00AD2C6B">
      <w:pPr>
        <w:pStyle w:val="Heading1"/>
      </w:pPr>
      <w:bookmarkStart w:id="0" w:name="_Toc65150377"/>
      <w:bookmarkStart w:id="1" w:name="_Toc65151042"/>
      <w:bookmarkStart w:id="2" w:name="_Toc65151273"/>
      <w:bookmarkStart w:id="3" w:name="_Toc65151303"/>
      <w:bookmarkStart w:id="4" w:name="_Toc65151336"/>
      <w:bookmarkStart w:id="5" w:name="_Toc65163455"/>
      <w:bookmarkStart w:id="6" w:name="_Toc65513975"/>
      <w:bookmarkStart w:id="7" w:name="_Toc67644347"/>
      <w:bookmarkStart w:id="8" w:name="_Toc90304818"/>
      <w:bookmarkStart w:id="9" w:name="_Toc95221334"/>
      <w:bookmarkStart w:id="10" w:name="_Toc125553134"/>
      <w:r w:rsidRPr="004B5BE7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1" layoutInCell="1" allowOverlap="1" wp14:anchorId="32BDC17D" wp14:editId="34B4ABE2">
                <wp:simplePos x="0" y="0"/>
                <wp:positionH relativeFrom="page">
                  <wp:posOffset>720090</wp:posOffset>
                </wp:positionH>
                <wp:positionV relativeFrom="page">
                  <wp:posOffset>943610</wp:posOffset>
                </wp:positionV>
                <wp:extent cx="6120000" cy="6901200"/>
                <wp:effectExtent l="0" t="0" r="0" b="0"/>
                <wp:wrapNone/>
                <wp:docPr id="4" name="Textfeld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/>
                      </wps:cNvSpPr>
                      <wps:spPr>
                        <a:xfrm>
                          <a:off x="0" y="0"/>
                          <a:ext cx="6120000" cy="6901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52ADE9E" w14:textId="48A09F1F" w:rsidR="00624F19" w:rsidRDefault="00AF74E4" w:rsidP="00624F19">
                            <w:pPr>
                              <w:pStyle w:val="Title"/>
                              <w:jc w:val="center"/>
                            </w:pPr>
                            <w:r>
                              <w:t>deviceTRUST Demo-Box</w:t>
                            </w:r>
                          </w:p>
                          <w:p w14:paraId="38AB2F09" w14:textId="0070FCFC" w:rsidR="0040577D" w:rsidRPr="0040577D" w:rsidRDefault="00AF74E4" w:rsidP="0040577D">
                            <w:pPr>
                              <w:pStyle w:val="Subtitle"/>
                              <w:jc w:val="center"/>
                            </w:pPr>
                            <w:r>
                              <w:t>2</w:t>
                            </w:r>
                            <w:r w:rsidR="002232BB">
                              <w:t>1</w:t>
                            </w:r>
                            <w:r>
                              <w:t>.</w:t>
                            </w:r>
                            <w:r w:rsidR="002232BB">
                              <w:t>1</w:t>
                            </w:r>
                            <w:r w:rsidR="008D3758">
                              <w:t>.</w:t>
                            </w:r>
                            <w:r w:rsidR="00C91ABF">
                              <w:t>3</w:t>
                            </w:r>
                            <w:r w:rsidR="00AB1BFC">
                              <w:t>1</w:t>
                            </w:r>
                            <w:r w:rsidR="008D3758"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0000" tIns="180000" rIns="180000" bIns="180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BDC17D" id="_x0000_t202" coordsize="21600,21600" o:spt="202" path="m,l,21600r21600,l21600,xe">
                <v:stroke joinstyle="miter"/>
                <v:path gradientshapeok="t" o:connecttype="rect"/>
              </v:shapetype>
              <v:shape id="Textfeld 4" o:spid="_x0000_s1026" type="#_x0000_t202" style="position:absolute;margin-left:56.7pt;margin-top:74.3pt;width:481.9pt;height:543.4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" filled="f" stroked="f" strokeweight="0">
                <o:lock v:ext="edit" aspectratio="t"/>
                <v:textbox inset="5mm,5mm,5mm,5mm">
                  <w:txbxContent>
                    <w:p w14:paraId="652ADE9E" w14:textId="48A09F1F" w:rsidR="00624F19" w:rsidRDefault="00AF74E4" w:rsidP="00624F19">
                      <w:pPr>
                        <w:pStyle w:val="Title"/>
                        <w:jc w:val="center"/>
                      </w:pPr>
                      <w:r>
                        <w:t>deviceTRUST Demo-Box</w:t>
                      </w:r>
                    </w:p>
                    <w:p w14:paraId="38AB2F09" w14:textId="0070FCFC" w:rsidR="0040577D" w:rsidRPr="0040577D" w:rsidRDefault="00AF74E4" w:rsidP="0040577D">
                      <w:pPr>
                        <w:pStyle w:val="Subtitle"/>
                        <w:jc w:val="center"/>
                      </w:pPr>
                      <w:r>
                        <w:t>2</w:t>
                      </w:r>
                      <w:r w:rsidR="002232BB">
                        <w:t>1</w:t>
                      </w:r>
                      <w:r>
                        <w:t>.</w:t>
                      </w:r>
                      <w:r w:rsidR="002232BB">
                        <w:t>1</w:t>
                      </w:r>
                      <w:r w:rsidR="008D3758">
                        <w:t>.</w:t>
                      </w:r>
                      <w:r w:rsidR="00C91ABF">
                        <w:t>3</w:t>
                      </w:r>
                      <w:r w:rsidR="00AB1BFC">
                        <w:t>1</w:t>
                      </w:r>
                      <w:r w:rsidR="008D3758">
                        <w:t>0</w:t>
                      </w:r>
                    </w:p>
                  </w:txbxContent>
                </v:textbox>
                <w10:wrap anchorx="page" anchory="page"/>
                <w10:anchorlock/>
              </v:shape>
            </w:pict>
          </mc:Fallback>
        </mc:AlternateConten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r w:rsidRPr="004B5BE7">
        <w:br w:type="page"/>
      </w:r>
    </w:p>
    <w:sdt>
      <w:sdtPr>
        <w:rPr>
          <w:rFonts w:ascii="Inter" w:eastAsiaTheme="minorHAnsi" w:hAnsi="Inter" w:cs="Times New Roman (Textkörper CS)"/>
          <w:b w:val="0"/>
          <w:color w:val="333333"/>
          <w:sz w:val="20"/>
          <w:szCs w:val="20"/>
        </w:rPr>
        <w:id w:val="-879161805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0C3AEB3B" w14:textId="41E714AF" w:rsidR="00D24BEE" w:rsidRDefault="00A90743">
          <w:pPr>
            <w:pStyle w:val="TOCHeading"/>
          </w:pPr>
          <w:r>
            <w:t xml:space="preserve">Table of </w:t>
          </w:r>
          <w:r w:rsidR="00D24BEE">
            <w:t>Content</w:t>
          </w:r>
          <w:r w:rsidR="003B1FC4">
            <w:t>s</w:t>
          </w:r>
        </w:p>
        <w:p w14:paraId="1E09A063" w14:textId="3E17246B" w:rsidR="00ED3C31" w:rsidRDefault="00D24BEE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de-DE"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5553134" w:history="1">
            <w:r w:rsidR="00ED3C31">
              <w:rPr>
                <w:noProof/>
                <w:webHidden/>
              </w:rPr>
              <w:tab/>
            </w:r>
            <w:r w:rsidR="00ED3C31">
              <w:rPr>
                <w:noProof/>
                <w:webHidden/>
              </w:rPr>
              <w:fldChar w:fldCharType="begin"/>
            </w:r>
            <w:r w:rsidR="00ED3C31">
              <w:rPr>
                <w:noProof/>
                <w:webHidden/>
              </w:rPr>
              <w:instrText xml:space="preserve"> PAGEREF _Toc125553134 \h </w:instrText>
            </w:r>
            <w:r w:rsidR="00ED3C31">
              <w:rPr>
                <w:noProof/>
                <w:webHidden/>
              </w:rPr>
            </w:r>
            <w:r w:rsidR="00ED3C31">
              <w:rPr>
                <w:noProof/>
                <w:webHidden/>
              </w:rPr>
              <w:fldChar w:fldCharType="separate"/>
            </w:r>
            <w:r w:rsidR="00A61B76">
              <w:rPr>
                <w:noProof/>
                <w:webHidden/>
              </w:rPr>
              <w:t>1</w:t>
            </w:r>
            <w:r w:rsidR="00ED3C31">
              <w:rPr>
                <w:noProof/>
                <w:webHidden/>
              </w:rPr>
              <w:fldChar w:fldCharType="end"/>
            </w:r>
          </w:hyperlink>
        </w:p>
        <w:p w14:paraId="725ABD12" w14:textId="79BCC882" w:rsidR="00ED3C31" w:rsidRDefault="00000000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de-DE" w:eastAsia="de-DE"/>
            </w:rPr>
          </w:pPr>
          <w:hyperlink w:anchor="_Toc125553135" w:history="1">
            <w:r w:rsidR="00ED3C31" w:rsidRPr="00CA2B35">
              <w:rPr>
                <w:rStyle w:val="Hyperlink"/>
                <w:noProof/>
              </w:rPr>
              <w:t>Introduction</w:t>
            </w:r>
            <w:r w:rsidR="00ED3C31">
              <w:rPr>
                <w:noProof/>
                <w:webHidden/>
              </w:rPr>
              <w:tab/>
            </w:r>
            <w:r w:rsidR="00ED3C31">
              <w:rPr>
                <w:noProof/>
                <w:webHidden/>
              </w:rPr>
              <w:fldChar w:fldCharType="begin"/>
            </w:r>
            <w:r w:rsidR="00ED3C31">
              <w:rPr>
                <w:noProof/>
                <w:webHidden/>
              </w:rPr>
              <w:instrText xml:space="preserve"> PAGEREF _Toc125553135 \h </w:instrText>
            </w:r>
            <w:r w:rsidR="00ED3C31">
              <w:rPr>
                <w:noProof/>
                <w:webHidden/>
              </w:rPr>
            </w:r>
            <w:r w:rsidR="00ED3C31">
              <w:rPr>
                <w:noProof/>
                <w:webHidden/>
              </w:rPr>
              <w:fldChar w:fldCharType="separate"/>
            </w:r>
            <w:r w:rsidR="00A61B76">
              <w:rPr>
                <w:noProof/>
                <w:webHidden/>
              </w:rPr>
              <w:t>3</w:t>
            </w:r>
            <w:r w:rsidR="00ED3C31">
              <w:rPr>
                <w:noProof/>
                <w:webHidden/>
              </w:rPr>
              <w:fldChar w:fldCharType="end"/>
            </w:r>
          </w:hyperlink>
        </w:p>
        <w:p w14:paraId="1E1443D7" w14:textId="733879B6" w:rsidR="00ED3C31" w:rsidRDefault="00000000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de-DE" w:eastAsia="de-DE"/>
            </w:rPr>
          </w:pPr>
          <w:hyperlink w:anchor="_Toc125553136" w:history="1">
            <w:r w:rsidR="00ED3C31" w:rsidRPr="00CA2B35">
              <w:rPr>
                <w:rStyle w:val="Hyperlink"/>
                <w:noProof/>
              </w:rPr>
              <w:t xml:space="preserve">What is new with deviceTRUST Demo-Box </w:t>
            </w:r>
            <w:r w:rsidR="00E71AC9">
              <w:rPr>
                <w:rStyle w:val="Hyperlink"/>
                <w:noProof/>
              </w:rPr>
              <w:t>23.1.112</w:t>
            </w:r>
            <w:r w:rsidR="00ED3C31" w:rsidRPr="00CA2B35">
              <w:rPr>
                <w:rStyle w:val="Hyperlink"/>
                <w:noProof/>
              </w:rPr>
              <w:t>?</w:t>
            </w:r>
            <w:r w:rsidR="00ED3C31">
              <w:rPr>
                <w:noProof/>
                <w:webHidden/>
              </w:rPr>
              <w:tab/>
            </w:r>
            <w:r w:rsidR="00ED3C31">
              <w:rPr>
                <w:noProof/>
                <w:webHidden/>
              </w:rPr>
              <w:fldChar w:fldCharType="begin"/>
            </w:r>
            <w:r w:rsidR="00ED3C31">
              <w:rPr>
                <w:noProof/>
                <w:webHidden/>
              </w:rPr>
              <w:instrText xml:space="preserve"> PAGEREF _Toc125553136 \h </w:instrText>
            </w:r>
            <w:r w:rsidR="00ED3C31">
              <w:rPr>
                <w:noProof/>
                <w:webHidden/>
              </w:rPr>
            </w:r>
            <w:r w:rsidR="00ED3C31">
              <w:rPr>
                <w:noProof/>
                <w:webHidden/>
              </w:rPr>
              <w:fldChar w:fldCharType="separate"/>
            </w:r>
            <w:r w:rsidR="00A61B76">
              <w:rPr>
                <w:noProof/>
                <w:webHidden/>
              </w:rPr>
              <w:t>4</w:t>
            </w:r>
            <w:r w:rsidR="00ED3C31">
              <w:rPr>
                <w:noProof/>
                <w:webHidden/>
              </w:rPr>
              <w:fldChar w:fldCharType="end"/>
            </w:r>
          </w:hyperlink>
        </w:p>
        <w:p w14:paraId="0A7B62F4" w14:textId="5FE7CBD9" w:rsidR="00ED3C31" w:rsidRDefault="00000000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de-DE" w:eastAsia="de-DE"/>
            </w:rPr>
          </w:pPr>
          <w:hyperlink w:anchor="_Toc125553137" w:history="1">
            <w:r w:rsidR="00ED3C31" w:rsidRPr="00CA2B35">
              <w:rPr>
                <w:rStyle w:val="Hyperlink"/>
                <w:noProof/>
              </w:rPr>
              <w:t>Prerequisites</w:t>
            </w:r>
            <w:r w:rsidR="00ED3C31">
              <w:rPr>
                <w:noProof/>
                <w:webHidden/>
              </w:rPr>
              <w:tab/>
            </w:r>
            <w:r w:rsidR="00ED3C31">
              <w:rPr>
                <w:noProof/>
                <w:webHidden/>
              </w:rPr>
              <w:fldChar w:fldCharType="begin"/>
            </w:r>
            <w:r w:rsidR="00ED3C31">
              <w:rPr>
                <w:noProof/>
                <w:webHidden/>
              </w:rPr>
              <w:instrText xml:space="preserve"> PAGEREF _Toc125553137 \h </w:instrText>
            </w:r>
            <w:r w:rsidR="00ED3C31">
              <w:rPr>
                <w:noProof/>
                <w:webHidden/>
              </w:rPr>
            </w:r>
            <w:r w:rsidR="00ED3C31">
              <w:rPr>
                <w:noProof/>
                <w:webHidden/>
              </w:rPr>
              <w:fldChar w:fldCharType="separate"/>
            </w:r>
            <w:r w:rsidR="00A61B76">
              <w:rPr>
                <w:noProof/>
                <w:webHidden/>
              </w:rPr>
              <w:t>5</w:t>
            </w:r>
            <w:r w:rsidR="00ED3C31">
              <w:rPr>
                <w:noProof/>
                <w:webHidden/>
              </w:rPr>
              <w:fldChar w:fldCharType="end"/>
            </w:r>
          </w:hyperlink>
        </w:p>
        <w:p w14:paraId="3A8FE7EF" w14:textId="1936C3E0" w:rsidR="00ED3C31" w:rsidRDefault="00000000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de-DE" w:eastAsia="de-DE"/>
            </w:rPr>
          </w:pPr>
          <w:hyperlink w:anchor="_Toc125553138" w:history="1">
            <w:r w:rsidR="00ED3C31" w:rsidRPr="00CA2B35">
              <w:rPr>
                <w:rStyle w:val="Hyperlink"/>
                <w:noProof/>
              </w:rPr>
              <w:t>Getting Started</w:t>
            </w:r>
            <w:r w:rsidR="00ED3C31">
              <w:rPr>
                <w:noProof/>
                <w:webHidden/>
              </w:rPr>
              <w:tab/>
            </w:r>
            <w:r w:rsidR="00ED3C31">
              <w:rPr>
                <w:noProof/>
                <w:webHidden/>
              </w:rPr>
              <w:fldChar w:fldCharType="begin"/>
            </w:r>
            <w:r w:rsidR="00ED3C31">
              <w:rPr>
                <w:noProof/>
                <w:webHidden/>
              </w:rPr>
              <w:instrText xml:space="preserve"> PAGEREF _Toc125553138 \h </w:instrText>
            </w:r>
            <w:r w:rsidR="00ED3C31">
              <w:rPr>
                <w:noProof/>
                <w:webHidden/>
              </w:rPr>
            </w:r>
            <w:r w:rsidR="00ED3C31">
              <w:rPr>
                <w:noProof/>
                <w:webHidden/>
              </w:rPr>
              <w:fldChar w:fldCharType="separate"/>
            </w:r>
            <w:r w:rsidR="00A61B76">
              <w:rPr>
                <w:noProof/>
                <w:webHidden/>
              </w:rPr>
              <w:t>5</w:t>
            </w:r>
            <w:r w:rsidR="00ED3C31">
              <w:rPr>
                <w:noProof/>
                <w:webHidden/>
              </w:rPr>
              <w:fldChar w:fldCharType="end"/>
            </w:r>
          </w:hyperlink>
        </w:p>
        <w:p w14:paraId="3DC185A1" w14:textId="11719BB4" w:rsidR="00ED3C31" w:rsidRDefault="00000000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de-DE" w:eastAsia="de-DE"/>
            </w:rPr>
          </w:pPr>
          <w:hyperlink w:anchor="_Toc125553139" w:history="1">
            <w:r w:rsidR="00ED3C31" w:rsidRPr="00CA2B35">
              <w:rPr>
                <w:rStyle w:val="Hyperlink"/>
                <w:noProof/>
              </w:rPr>
              <w:t>Step 1: Installing an updated Microsoft Windows Server</w:t>
            </w:r>
            <w:r w:rsidR="00ED3C31">
              <w:rPr>
                <w:noProof/>
                <w:webHidden/>
              </w:rPr>
              <w:tab/>
            </w:r>
            <w:r w:rsidR="00ED3C31">
              <w:rPr>
                <w:noProof/>
                <w:webHidden/>
              </w:rPr>
              <w:fldChar w:fldCharType="begin"/>
            </w:r>
            <w:r w:rsidR="00ED3C31">
              <w:rPr>
                <w:noProof/>
                <w:webHidden/>
              </w:rPr>
              <w:instrText xml:space="preserve"> PAGEREF _Toc125553139 \h </w:instrText>
            </w:r>
            <w:r w:rsidR="00ED3C31">
              <w:rPr>
                <w:noProof/>
                <w:webHidden/>
              </w:rPr>
            </w:r>
            <w:r w:rsidR="00ED3C31">
              <w:rPr>
                <w:noProof/>
                <w:webHidden/>
              </w:rPr>
              <w:fldChar w:fldCharType="separate"/>
            </w:r>
            <w:r w:rsidR="00A61B76">
              <w:rPr>
                <w:noProof/>
                <w:webHidden/>
              </w:rPr>
              <w:t>6</w:t>
            </w:r>
            <w:r w:rsidR="00ED3C31">
              <w:rPr>
                <w:noProof/>
                <w:webHidden/>
              </w:rPr>
              <w:fldChar w:fldCharType="end"/>
            </w:r>
          </w:hyperlink>
        </w:p>
        <w:p w14:paraId="4430481B" w14:textId="15FA4035" w:rsidR="00ED3C31" w:rsidRDefault="00000000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de-DE" w:eastAsia="de-DE"/>
            </w:rPr>
          </w:pPr>
          <w:hyperlink w:anchor="_Toc125553140" w:history="1">
            <w:r w:rsidR="00ED3C31" w:rsidRPr="00CA2B35">
              <w:rPr>
                <w:rStyle w:val="Hyperlink"/>
                <w:noProof/>
              </w:rPr>
              <w:t>Step 2: Download the deviceTRUST Demo-Box kit and all required software packages</w:t>
            </w:r>
            <w:r w:rsidR="00ED3C31">
              <w:rPr>
                <w:noProof/>
                <w:webHidden/>
              </w:rPr>
              <w:tab/>
            </w:r>
            <w:r w:rsidR="00ED3C31">
              <w:rPr>
                <w:noProof/>
                <w:webHidden/>
              </w:rPr>
              <w:fldChar w:fldCharType="begin"/>
            </w:r>
            <w:r w:rsidR="00ED3C31">
              <w:rPr>
                <w:noProof/>
                <w:webHidden/>
              </w:rPr>
              <w:instrText xml:space="preserve"> PAGEREF _Toc125553140 \h </w:instrText>
            </w:r>
            <w:r w:rsidR="00ED3C31">
              <w:rPr>
                <w:noProof/>
                <w:webHidden/>
              </w:rPr>
            </w:r>
            <w:r w:rsidR="00ED3C31">
              <w:rPr>
                <w:noProof/>
                <w:webHidden/>
              </w:rPr>
              <w:fldChar w:fldCharType="separate"/>
            </w:r>
            <w:r w:rsidR="00A61B76">
              <w:rPr>
                <w:noProof/>
                <w:webHidden/>
              </w:rPr>
              <w:t>7</w:t>
            </w:r>
            <w:r w:rsidR="00ED3C31">
              <w:rPr>
                <w:noProof/>
                <w:webHidden/>
              </w:rPr>
              <w:fldChar w:fldCharType="end"/>
            </w:r>
          </w:hyperlink>
        </w:p>
        <w:p w14:paraId="0B4B0CC1" w14:textId="45A58121" w:rsidR="00ED3C31" w:rsidRDefault="00000000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de-DE" w:eastAsia="de-DE"/>
            </w:rPr>
          </w:pPr>
          <w:hyperlink w:anchor="_Toc125553141" w:history="1">
            <w:r w:rsidR="00ED3C31" w:rsidRPr="00CA2B35">
              <w:rPr>
                <w:rStyle w:val="Hyperlink"/>
                <w:noProof/>
              </w:rPr>
              <w:t>Step 2 with internet access</w:t>
            </w:r>
            <w:r w:rsidR="00ED3C31">
              <w:rPr>
                <w:noProof/>
                <w:webHidden/>
              </w:rPr>
              <w:tab/>
            </w:r>
            <w:r w:rsidR="00ED3C31">
              <w:rPr>
                <w:noProof/>
                <w:webHidden/>
              </w:rPr>
              <w:fldChar w:fldCharType="begin"/>
            </w:r>
            <w:r w:rsidR="00ED3C31">
              <w:rPr>
                <w:noProof/>
                <w:webHidden/>
              </w:rPr>
              <w:instrText xml:space="preserve"> PAGEREF _Toc125553141 \h </w:instrText>
            </w:r>
            <w:r w:rsidR="00ED3C31">
              <w:rPr>
                <w:noProof/>
                <w:webHidden/>
              </w:rPr>
            </w:r>
            <w:r w:rsidR="00ED3C31">
              <w:rPr>
                <w:noProof/>
                <w:webHidden/>
              </w:rPr>
              <w:fldChar w:fldCharType="separate"/>
            </w:r>
            <w:r w:rsidR="00A61B76">
              <w:rPr>
                <w:noProof/>
                <w:webHidden/>
              </w:rPr>
              <w:t>8</w:t>
            </w:r>
            <w:r w:rsidR="00ED3C31">
              <w:rPr>
                <w:noProof/>
                <w:webHidden/>
              </w:rPr>
              <w:fldChar w:fldCharType="end"/>
            </w:r>
          </w:hyperlink>
        </w:p>
        <w:p w14:paraId="5934EC87" w14:textId="349B2BAD" w:rsidR="00ED3C31" w:rsidRDefault="00000000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de-DE" w:eastAsia="de-DE"/>
            </w:rPr>
          </w:pPr>
          <w:hyperlink w:anchor="_Toc125553142" w:history="1">
            <w:r w:rsidR="00ED3C31" w:rsidRPr="00CA2B35">
              <w:rPr>
                <w:rStyle w:val="Hyperlink"/>
                <w:noProof/>
              </w:rPr>
              <w:t>Step 2 without internet access</w:t>
            </w:r>
            <w:r w:rsidR="00ED3C31">
              <w:rPr>
                <w:noProof/>
                <w:webHidden/>
              </w:rPr>
              <w:tab/>
            </w:r>
            <w:r w:rsidR="00ED3C31">
              <w:rPr>
                <w:noProof/>
                <w:webHidden/>
              </w:rPr>
              <w:fldChar w:fldCharType="begin"/>
            </w:r>
            <w:r w:rsidR="00ED3C31">
              <w:rPr>
                <w:noProof/>
                <w:webHidden/>
              </w:rPr>
              <w:instrText xml:space="preserve"> PAGEREF _Toc125553142 \h </w:instrText>
            </w:r>
            <w:r w:rsidR="00ED3C31">
              <w:rPr>
                <w:noProof/>
                <w:webHidden/>
              </w:rPr>
            </w:r>
            <w:r w:rsidR="00ED3C31">
              <w:rPr>
                <w:noProof/>
                <w:webHidden/>
              </w:rPr>
              <w:fldChar w:fldCharType="separate"/>
            </w:r>
            <w:r w:rsidR="00A61B76">
              <w:rPr>
                <w:noProof/>
                <w:webHidden/>
              </w:rPr>
              <w:t>9</w:t>
            </w:r>
            <w:r w:rsidR="00ED3C31">
              <w:rPr>
                <w:noProof/>
                <w:webHidden/>
              </w:rPr>
              <w:fldChar w:fldCharType="end"/>
            </w:r>
          </w:hyperlink>
        </w:p>
        <w:p w14:paraId="5E62DB85" w14:textId="2C5A156B" w:rsidR="00ED3C31" w:rsidRDefault="00000000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de-DE" w:eastAsia="de-DE"/>
            </w:rPr>
          </w:pPr>
          <w:hyperlink w:anchor="_Toc125553143" w:history="1">
            <w:r w:rsidR="00ED3C31" w:rsidRPr="00CA2B35">
              <w:rPr>
                <w:rStyle w:val="Hyperlink"/>
                <w:noProof/>
              </w:rPr>
              <w:t>Step 3: Configuring the Microsoft Server to a deviceTRUST Demo Box</w:t>
            </w:r>
            <w:r w:rsidR="00ED3C31">
              <w:rPr>
                <w:noProof/>
                <w:webHidden/>
              </w:rPr>
              <w:tab/>
            </w:r>
            <w:r w:rsidR="00ED3C31">
              <w:rPr>
                <w:noProof/>
                <w:webHidden/>
              </w:rPr>
              <w:fldChar w:fldCharType="begin"/>
            </w:r>
            <w:r w:rsidR="00ED3C31">
              <w:rPr>
                <w:noProof/>
                <w:webHidden/>
              </w:rPr>
              <w:instrText xml:space="preserve"> PAGEREF _Toc125553143 \h </w:instrText>
            </w:r>
            <w:r w:rsidR="00ED3C31">
              <w:rPr>
                <w:noProof/>
                <w:webHidden/>
              </w:rPr>
            </w:r>
            <w:r w:rsidR="00ED3C31">
              <w:rPr>
                <w:noProof/>
                <w:webHidden/>
              </w:rPr>
              <w:fldChar w:fldCharType="separate"/>
            </w:r>
            <w:r w:rsidR="00A61B76">
              <w:rPr>
                <w:noProof/>
                <w:webHidden/>
              </w:rPr>
              <w:t>10</w:t>
            </w:r>
            <w:r w:rsidR="00ED3C31">
              <w:rPr>
                <w:noProof/>
                <w:webHidden/>
              </w:rPr>
              <w:fldChar w:fldCharType="end"/>
            </w:r>
          </w:hyperlink>
        </w:p>
        <w:p w14:paraId="118C6D6A" w14:textId="3D9BACB8" w:rsidR="00ED3C31" w:rsidRDefault="00000000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de-DE" w:eastAsia="de-DE"/>
            </w:rPr>
          </w:pPr>
          <w:hyperlink w:anchor="_Toc125553144" w:history="1">
            <w:r w:rsidR="00ED3C31" w:rsidRPr="00CA2B35">
              <w:rPr>
                <w:rStyle w:val="Hyperlink"/>
                <w:noProof/>
              </w:rPr>
              <w:t>Step 4: Installation of all required software packages</w:t>
            </w:r>
            <w:r w:rsidR="00ED3C31">
              <w:rPr>
                <w:noProof/>
                <w:webHidden/>
              </w:rPr>
              <w:tab/>
            </w:r>
            <w:r w:rsidR="00ED3C31">
              <w:rPr>
                <w:noProof/>
                <w:webHidden/>
              </w:rPr>
              <w:fldChar w:fldCharType="begin"/>
            </w:r>
            <w:r w:rsidR="00ED3C31">
              <w:rPr>
                <w:noProof/>
                <w:webHidden/>
              </w:rPr>
              <w:instrText xml:space="preserve"> PAGEREF _Toc125553144 \h </w:instrText>
            </w:r>
            <w:r w:rsidR="00ED3C31">
              <w:rPr>
                <w:noProof/>
                <w:webHidden/>
              </w:rPr>
            </w:r>
            <w:r w:rsidR="00ED3C31">
              <w:rPr>
                <w:noProof/>
                <w:webHidden/>
              </w:rPr>
              <w:fldChar w:fldCharType="separate"/>
            </w:r>
            <w:r w:rsidR="00A61B76">
              <w:rPr>
                <w:noProof/>
                <w:webHidden/>
              </w:rPr>
              <w:t>11</w:t>
            </w:r>
            <w:r w:rsidR="00ED3C31">
              <w:rPr>
                <w:noProof/>
                <w:webHidden/>
              </w:rPr>
              <w:fldChar w:fldCharType="end"/>
            </w:r>
          </w:hyperlink>
        </w:p>
        <w:p w14:paraId="534E24CB" w14:textId="1BA10167" w:rsidR="00ED3C31" w:rsidRDefault="00000000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de-DE" w:eastAsia="de-DE"/>
            </w:rPr>
          </w:pPr>
          <w:hyperlink w:anchor="_Toc125553145" w:history="1">
            <w:r w:rsidR="00ED3C31" w:rsidRPr="00CA2B35">
              <w:rPr>
                <w:rStyle w:val="Hyperlink"/>
                <w:noProof/>
              </w:rPr>
              <w:t>Step 5: Add your deviceTRUST License</w:t>
            </w:r>
            <w:r w:rsidR="00ED3C31">
              <w:rPr>
                <w:noProof/>
                <w:webHidden/>
              </w:rPr>
              <w:tab/>
            </w:r>
            <w:r w:rsidR="00ED3C31">
              <w:rPr>
                <w:noProof/>
                <w:webHidden/>
              </w:rPr>
              <w:fldChar w:fldCharType="begin"/>
            </w:r>
            <w:r w:rsidR="00ED3C31">
              <w:rPr>
                <w:noProof/>
                <w:webHidden/>
              </w:rPr>
              <w:instrText xml:space="preserve"> PAGEREF _Toc125553145 \h </w:instrText>
            </w:r>
            <w:r w:rsidR="00ED3C31">
              <w:rPr>
                <w:noProof/>
                <w:webHidden/>
              </w:rPr>
            </w:r>
            <w:r w:rsidR="00ED3C31">
              <w:rPr>
                <w:noProof/>
                <w:webHidden/>
              </w:rPr>
              <w:fldChar w:fldCharType="separate"/>
            </w:r>
            <w:r w:rsidR="00A61B76">
              <w:rPr>
                <w:noProof/>
                <w:webHidden/>
              </w:rPr>
              <w:t>12</w:t>
            </w:r>
            <w:r w:rsidR="00ED3C31">
              <w:rPr>
                <w:noProof/>
                <w:webHidden/>
              </w:rPr>
              <w:fldChar w:fldCharType="end"/>
            </w:r>
          </w:hyperlink>
        </w:p>
        <w:p w14:paraId="77E65CCE" w14:textId="708BBAFF" w:rsidR="00ED3C31" w:rsidRDefault="00000000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de-DE" w:eastAsia="de-DE"/>
            </w:rPr>
          </w:pPr>
          <w:hyperlink w:anchor="_Toc125553146" w:history="1">
            <w:r w:rsidR="00ED3C31" w:rsidRPr="00CA2B35">
              <w:rPr>
                <w:rStyle w:val="Hyperlink"/>
                <w:noProof/>
              </w:rPr>
              <w:t>Step 6: Prepare local host as remote device</w:t>
            </w:r>
            <w:r w:rsidR="00ED3C31">
              <w:rPr>
                <w:noProof/>
                <w:webHidden/>
              </w:rPr>
              <w:tab/>
            </w:r>
            <w:r w:rsidR="00ED3C31">
              <w:rPr>
                <w:noProof/>
                <w:webHidden/>
              </w:rPr>
              <w:fldChar w:fldCharType="begin"/>
            </w:r>
            <w:r w:rsidR="00ED3C31">
              <w:rPr>
                <w:noProof/>
                <w:webHidden/>
              </w:rPr>
              <w:instrText xml:space="preserve"> PAGEREF _Toc125553146 \h </w:instrText>
            </w:r>
            <w:r w:rsidR="00ED3C31">
              <w:rPr>
                <w:noProof/>
                <w:webHidden/>
              </w:rPr>
            </w:r>
            <w:r w:rsidR="00ED3C31">
              <w:rPr>
                <w:noProof/>
                <w:webHidden/>
              </w:rPr>
              <w:fldChar w:fldCharType="separate"/>
            </w:r>
            <w:r w:rsidR="00A61B76">
              <w:rPr>
                <w:noProof/>
                <w:webHidden/>
              </w:rPr>
              <w:t>13</w:t>
            </w:r>
            <w:r w:rsidR="00ED3C31">
              <w:rPr>
                <w:noProof/>
                <w:webHidden/>
              </w:rPr>
              <w:fldChar w:fldCharType="end"/>
            </w:r>
          </w:hyperlink>
        </w:p>
        <w:p w14:paraId="5B833B9A" w14:textId="629EF42E" w:rsidR="00ED3C31" w:rsidRDefault="00000000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de-DE" w:eastAsia="de-DE"/>
            </w:rPr>
          </w:pPr>
          <w:hyperlink w:anchor="_Toc125553147" w:history="1">
            <w:r w:rsidR="00ED3C31" w:rsidRPr="00CA2B35">
              <w:rPr>
                <w:rStyle w:val="Hyperlink"/>
                <w:noProof/>
              </w:rPr>
              <w:t>Step 7: Establish an RDP connection to the Microsoft Server</w:t>
            </w:r>
            <w:r w:rsidR="00ED3C31">
              <w:rPr>
                <w:noProof/>
                <w:webHidden/>
              </w:rPr>
              <w:tab/>
            </w:r>
            <w:r w:rsidR="00ED3C31">
              <w:rPr>
                <w:noProof/>
                <w:webHidden/>
              </w:rPr>
              <w:fldChar w:fldCharType="begin"/>
            </w:r>
            <w:r w:rsidR="00ED3C31">
              <w:rPr>
                <w:noProof/>
                <w:webHidden/>
              </w:rPr>
              <w:instrText xml:space="preserve"> PAGEREF _Toc125553147 \h </w:instrText>
            </w:r>
            <w:r w:rsidR="00ED3C31">
              <w:rPr>
                <w:noProof/>
                <w:webHidden/>
              </w:rPr>
            </w:r>
            <w:r w:rsidR="00ED3C31">
              <w:rPr>
                <w:noProof/>
                <w:webHidden/>
              </w:rPr>
              <w:fldChar w:fldCharType="separate"/>
            </w:r>
            <w:r w:rsidR="00A61B76">
              <w:rPr>
                <w:noProof/>
                <w:webHidden/>
              </w:rPr>
              <w:t>14</w:t>
            </w:r>
            <w:r w:rsidR="00ED3C31">
              <w:rPr>
                <w:noProof/>
                <w:webHidden/>
              </w:rPr>
              <w:fldChar w:fldCharType="end"/>
            </w:r>
          </w:hyperlink>
        </w:p>
        <w:p w14:paraId="54926B05" w14:textId="350BE60B" w:rsidR="00ED3C31" w:rsidRDefault="00000000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de-DE" w:eastAsia="de-DE"/>
            </w:rPr>
          </w:pPr>
          <w:hyperlink w:anchor="_Toc125553148" w:history="1">
            <w:r w:rsidR="00ED3C31" w:rsidRPr="00CA2B35">
              <w:rPr>
                <w:rStyle w:val="Hyperlink"/>
                <w:noProof/>
              </w:rPr>
              <w:t>Summary</w:t>
            </w:r>
            <w:r w:rsidR="00ED3C31">
              <w:rPr>
                <w:noProof/>
                <w:webHidden/>
              </w:rPr>
              <w:tab/>
            </w:r>
            <w:r w:rsidR="00ED3C31">
              <w:rPr>
                <w:noProof/>
                <w:webHidden/>
              </w:rPr>
              <w:fldChar w:fldCharType="begin"/>
            </w:r>
            <w:r w:rsidR="00ED3C31">
              <w:rPr>
                <w:noProof/>
                <w:webHidden/>
              </w:rPr>
              <w:instrText xml:space="preserve"> PAGEREF _Toc125553148 \h </w:instrText>
            </w:r>
            <w:r w:rsidR="00ED3C31">
              <w:rPr>
                <w:noProof/>
                <w:webHidden/>
              </w:rPr>
            </w:r>
            <w:r w:rsidR="00ED3C31">
              <w:rPr>
                <w:noProof/>
                <w:webHidden/>
              </w:rPr>
              <w:fldChar w:fldCharType="separate"/>
            </w:r>
            <w:r w:rsidR="00A61B76">
              <w:rPr>
                <w:noProof/>
                <w:webHidden/>
              </w:rPr>
              <w:t>15</w:t>
            </w:r>
            <w:r w:rsidR="00ED3C31">
              <w:rPr>
                <w:noProof/>
                <w:webHidden/>
              </w:rPr>
              <w:fldChar w:fldCharType="end"/>
            </w:r>
          </w:hyperlink>
        </w:p>
        <w:p w14:paraId="4B5EE09E" w14:textId="1020841F" w:rsidR="00D24BEE" w:rsidRDefault="00D24BEE">
          <w:r>
            <w:rPr>
              <w:b/>
              <w:bCs/>
              <w:noProof/>
            </w:rPr>
            <w:fldChar w:fldCharType="end"/>
          </w:r>
        </w:p>
      </w:sdtContent>
    </w:sdt>
    <w:p w14:paraId="5EC10DA1" w14:textId="77777777" w:rsidR="004B5BE7" w:rsidRDefault="004B5BE7" w:rsidP="00482EA2">
      <w:pPr>
        <w:pStyle w:val="DTStandard"/>
      </w:pPr>
    </w:p>
    <w:p w14:paraId="749BFEC4" w14:textId="50507935" w:rsidR="004B5BE7" w:rsidRDefault="004B5BE7">
      <w:r>
        <w:br w:type="page"/>
      </w:r>
    </w:p>
    <w:p w14:paraId="0DB1D2E3" w14:textId="6B2DA822" w:rsidR="00AD2C6B" w:rsidRDefault="00AD2C6B" w:rsidP="00AD2C6B">
      <w:pPr>
        <w:pStyle w:val="Heading1"/>
      </w:pPr>
      <w:bookmarkStart w:id="11" w:name="_Toc125553135"/>
      <w:r w:rsidRPr="004B5BE7">
        <w:lastRenderedPageBreak/>
        <w:t>Introduction</w:t>
      </w:r>
      <w:bookmarkEnd w:id="11"/>
    </w:p>
    <w:p w14:paraId="5198073B" w14:textId="4CAC6908" w:rsidR="00E301C4" w:rsidRDefault="00E301C4" w:rsidP="00E301C4">
      <w:pPr>
        <w:pStyle w:val="DTStandard"/>
      </w:pPr>
      <w:r>
        <w:t>We at deviceTRUST aim to make our software</w:t>
      </w:r>
      <w:r w:rsidR="008B0AF8">
        <w:t xml:space="preserve">, its understanding and presentation as simple and straight forward as possible. We understand the need </w:t>
      </w:r>
      <w:r w:rsidR="007F7342">
        <w:t xml:space="preserve">of demos to be easy and </w:t>
      </w:r>
      <w:r w:rsidR="00A16068">
        <w:t>clear.</w:t>
      </w:r>
    </w:p>
    <w:p w14:paraId="1F3AF81F" w14:textId="4FC83679" w:rsidR="00BB4964" w:rsidRPr="00E301C4" w:rsidRDefault="00B57A17" w:rsidP="00E301C4">
      <w:pPr>
        <w:pStyle w:val="DTStandard"/>
      </w:pPr>
      <w:r>
        <w:t xml:space="preserve">Aiming to offer you, as well as ourselves, the possibility </w:t>
      </w:r>
      <w:r w:rsidR="00A16068">
        <w:t>of presenting</w:t>
      </w:r>
      <w:r>
        <w:t xml:space="preserve"> deviceTRUST and its functionalit</w:t>
      </w:r>
      <w:r w:rsidR="00BF1D4B">
        <w:t>i</w:t>
      </w:r>
      <w:r>
        <w:t xml:space="preserve">es </w:t>
      </w:r>
      <w:r w:rsidR="008A7B45">
        <w:t xml:space="preserve">in a most efficient and </w:t>
      </w:r>
      <w:r w:rsidR="00A16068">
        <w:t>comprehensible</w:t>
      </w:r>
      <w:r w:rsidR="008A7B45">
        <w:t xml:space="preserve"> way, we came up with the </w:t>
      </w:r>
      <w:r w:rsidR="008A7B45" w:rsidRPr="00BE5829">
        <w:rPr>
          <w:rStyle w:val="Emphasis"/>
        </w:rPr>
        <w:t>deviceTRUST Demo-Box</w:t>
      </w:r>
      <w:r w:rsidR="008A7B45">
        <w:rPr>
          <w:rStyle w:val="Emphasis"/>
        </w:rPr>
        <w:t xml:space="preserve"> </w:t>
      </w:r>
      <w:r w:rsidR="008A7B45" w:rsidRPr="00A16068">
        <w:rPr>
          <w:iCs/>
        </w:rPr>
        <w:t>and</w:t>
      </w:r>
      <w:r w:rsidR="00A16068">
        <w:rPr>
          <w:iCs/>
        </w:rPr>
        <w:t xml:space="preserve"> the</w:t>
      </w:r>
      <w:r w:rsidR="008A7B45">
        <w:rPr>
          <w:rStyle w:val="Emphasis"/>
        </w:rPr>
        <w:t xml:space="preserve"> </w:t>
      </w:r>
      <w:r w:rsidR="008A7B45" w:rsidRPr="00BE5829">
        <w:rPr>
          <w:rStyle w:val="Emphasis"/>
        </w:rPr>
        <w:t>deviceTRUST Demo-</w:t>
      </w:r>
      <w:r w:rsidR="008A7B45">
        <w:rPr>
          <w:rStyle w:val="Emphasis"/>
        </w:rPr>
        <w:t>Tool</w:t>
      </w:r>
      <w:r w:rsidR="00BF1D4B" w:rsidRPr="001121C7">
        <w:rPr>
          <w:rStyle w:val="Emphasis"/>
          <w:color w:val="auto"/>
        </w:rPr>
        <w:t>.</w:t>
      </w:r>
    </w:p>
    <w:p w14:paraId="79F3FEF1" w14:textId="51C7EE98" w:rsidR="00AD2C6B" w:rsidRPr="004B5BE7" w:rsidRDefault="00AD2C6B" w:rsidP="00482EA2">
      <w:pPr>
        <w:pStyle w:val="DTStandard"/>
      </w:pPr>
      <w:r w:rsidRPr="004B5BE7">
        <w:t xml:space="preserve">The </w:t>
      </w:r>
      <w:r w:rsidRPr="00BE5829">
        <w:rPr>
          <w:rStyle w:val="Emphasis"/>
        </w:rPr>
        <w:t>deviceTRUST Demo-Box</w:t>
      </w:r>
      <w:r w:rsidRPr="00BE5829">
        <w:rPr>
          <w:color w:val="FF0000"/>
        </w:rPr>
        <w:t xml:space="preserve"> </w:t>
      </w:r>
      <w:r w:rsidRPr="004B5BE7">
        <w:t xml:space="preserve">is an automated process </w:t>
      </w:r>
      <w:r w:rsidR="00687CB9">
        <w:t>for</w:t>
      </w:r>
      <w:r w:rsidRPr="004B5BE7">
        <w:t xml:space="preserve"> convert</w:t>
      </w:r>
      <w:r w:rsidR="00687CB9">
        <w:t>ing</w:t>
      </w:r>
      <w:r w:rsidRPr="004B5BE7">
        <w:t xml:space="preserve"> an existing standalone Microsoft Server into a simple</w:t>
      </w:r>
      <w:r w:rsidR="00BE5829">
        <w:t>, fully functional</w:t>
      </w:r>
      <w:r w:rsidRPr="004B5BE7">
        <w:t xml:space="preserve"> deviceTRUST demo environment without the need to set</w:t>
      </w:r>
      <w:r w:rsidR="001121C7">
        <w:t xml:space="preserve"> </w:t>
      </w:r>
      <w:r w:rsidRPr="004B5BE7">
        <w:t xml:space="preserve">up a </w:t>
      </w:r>
      <w:r w:rsidR="00687CB9">
        <w:t>full</w:t>
      </w:r>
      <w:r w:rsidR="001121C7">
        <w:t xml:space="preserve"> </w:t>
      </w:r>
      <w:r w:rsidR="00687CB9">
        <w:t>lab</w:t>
      </w:r>
      <w:r w:rsidRPr="004B5BE7">
        <w:t xml:space="preserve"> environment</w:t>
      </w:r>
      <w:r w:rsidR="00687CB9">
        <w:t>.</w:t>
      </w:r>
    </w:p>
    <w:p w14:paraId="285707C1" w14:textId="77777777" w:rsidR="005E08BE" w:rsidRDefault="00AD2C6B" w:rsidP="00482EA2">
      <w:pPr>
        <w:pStyle w:val="DTStandard"/>
      </w:pPr>
      <w:r w:rsidRPr="004B5BE7">
        <w:t xml:space="preserve">After </w:t>
      </w:r>
      <w:r w:rsidR="00687CB9">
        <w:t>running the setup scripts</w:t>
      </w:r>
      <w:r w:rsidRPr="004B5BE7">
        <w:t xml:space="preserve">, just add your personal deviceTRUST license </w:t>
      </w:r>
      <w:r w:rsidR="005E08BE">
        <w:t>inside the</w:t>
      </w:r>
      <w:r w:rsidRPr="004B5BE7">
        <w:t xml:space="preserve"> deviceTRUST Console and you </w:t>
      </w:r>
      <w:r w:rsidR="005E08BE">
        <w:t>are ready to</w:t>
      </w:r>
      <w:r w:rsidRPr="004B5BE7">
        <w:t xml:space="preserve"> demonstrate deviceTRUST to your colleagues, </w:t>
      </w:r>
      <w:proofErr w:type="gramStart"/>
      <w:r w:rsidRPr="004B5BE7">
        <w:t>customers</w:t>
      </w:r>
      <w:proofErr w:type="gramEnd"/>
      <w:r w:rsidRPr="004B5BE7">
        <w:t xml:space="preserve"> or friends. </w:t>
      </w:r>
    </w:p>
    <w:p w14:paraId="20885166" w14:textId="5C0D4591" w:rsidR="00AD2C6B" w:rsidRPr="004B5BE7" w:rsidRDefault="005E08BE" w:rsidP="00482EA2">
      <w:pPr>
        <w:pStyle w:val="DTStandard"/>
      </w:pPr>
      <w:r w:rsidRPr="00F03E3E">
        <w:rPr>
          <w:color w:val="auto"/>
        </w:rPr>
        <w:t xml:space="preserve">The </w:t>
      </w:r>
      <w:r w:rsidRPr="00F03E3E">
        <w:rPr>
          <w:rStyle w:val="Emphasis"/>
          <w:color w:val="auto"/>
        </w:rPr>
        <w:t>deviceTRUST Demo-</w:t>
      </w:r>
      <w:r w:rsidRPr="00F03E3E">
        <w:rPr>
          <w:rStyle w:val="Emphasis"/>
          <w:iCs w:val="0"/>
          <w:color w:val="auto"/>
        </w:rPr>
        <w:t>Box</w:t>
      </w:r>
      <w:r w:rsidRPr="00F03E3E">
        <w:rPr>
          <w:color w:val="auto"/>
        </w:rPr>
        <w:t xml:space="preserve"> </w:t>
      </w:r>
      <w:r w:rsidR="008106A8" w:rsidRPr="00F03E3E">
        <w:rPr>
          <w:color w:val="auto"/>
        </w:rPr>
        <w:t xml:space="preserve">comes </w:t>
      </w:r>
      <w:r w:rsidR="008106A8">
        <w:t>with</w:t>
      </w:r>
      <w:r w:rsidR="008106A8" w:rsidRPr="008106A8">
        <w:t xml:space="preserve"> our </w:t>
      </w:r>
      <w:r w:rsidR="00A16068">
        <w:rPr>
          <w:rStyle w:val="Emphasis"/>
        </w:rPr>
        <w:t>deviceTRUST Demo-Tool</w:t>
      </w:r>
      <w:r w:rsidR="008106A8">
        <w:rPr>
          <w:rStyle w:val="Emphasis"/>
          <w:color w:val="auto"/>
        </w:rPr>
        <w:t xml:space="preserve">. The </w:t>
      </w:r>
      <w:r w:rsidR="00926DA2">
        <w:rPr>
          <w:rStyle w:val="Emphasis"/>
          <w:color w:val="auto"/>
        </w:rPr>
        <w:t>d</w:t>
      </w:r>
      <w:r w:rsidR="008106A8">
        <w:rPr>
          <w:rStyle w:val="Emphasis"/>
          <w:color w:val="auto"/>
        </w:rPr>
        <w:t xml:space="preserve">emo tool is used to </w:t>
      </w:r>
      <w:r w:rsidR="00F03E3E">
        <w:rPr>
          <w:rStyle w:val="Emphasis"/>
          <w:color w:val="auto"/>
        </w:rPr>
        <w:t>easily set different states of your endpoint during demonstrations. It is</w:t>
      </w:r>
      <w:r w:rsidR="00AD2C6B" w:rsidRPr="004B5BE7">
        <w:t xml:space="preserve"> part of the deviceTRUST software download</w:t>
      </w:r>
      <w:r w:rsidR="00F03E3E">
        <w:t xml:space="preserve"> </w:t>
      </w:r>
      <w:r w:rsidR="00A16068">
        <w:t>and</w:t>
      </w:r>
      <w:r w:rsidR="00AD2C6B" w:rsidRPr="004B5BE7">
        <w:t xml:space="preserve"> available through the deviceTRUST Demo-Box kit.</w:t>
      </w:r>
    </w:p>
    <w:p w14:paraId="3B31C4F0" w14:textId="4D3229F2" w:rsidR="00AD2C6B" w:rsidRPr="004B5BE7" w:rsidRDefault="00AD2C6B" w:rsidP="00482EA2">
      <w:pPr>
        <w:pStyle w:val="DTStandard"/>
      </w:pPr>
      <w:r w:rsidRPr="004B5BE7">
        <w:t xml:space="preserve">This guide will </w:t>
      </w:r>
      <w:r w:rsidR="00F30296">
        <w:t>walk</w:t>
      </w:r>
      <w:r w:rsidRPr="004B5BE7">
        <w:t xml:space="preserve"> you through the whole process </w:t>
      </w:r>
      <w:r w:rsidR="00F30296">
        <w:t>of</w:t>
      </w:r>
      <w:r w:rsidRPr="004B5BE7">
        <w:t xml:space="preserve"> convert</w:t>
      </w:r>
      <w:r w:rsidR="00F30296">
        <w:t>ing</w:t>
      </w:r>
      <w:r w:rsidRPr="004B5BE7">
        <w:t xml:space="preserve"> a simple standalone Microsoft Server into a </w:t>
      </w:r>
      <w:r w:rsidR="007E0C50">
        <w:t>fully functioning</w:t>
      </w:r>
      <w:r w:rsidRPr="004B5BE7">
        <w:t xml:space="preserve"> demo environment, which provides you with all the resources you need to demonstrate the deviceTRUST solution.</w:t>
      </w:r>
    </w:p>
    <w:p w14:paraId="7F5D0878" w14:textId="77777777" w:rsidR="00AD2C6B" w:rsidRPr="004B5BE7" w:rsidRDefault="00AD2C6B" w:rsidP="00482EA2">
      <w:pPr>
        <w:pStyle w:val="DTStandard"/>
      </w:pPr>
    </w:p>
    <w:p w14:paraId="18AF8776" w14:textId="7131E816" w:rsidR="00E96DB0" w:rsidRPr="004B5BE7" w:rsidRDefault="00E96DB0">
      <w:r w:rsidRPr="004B5BE7">
        <w:br w:type="page"/>
      </w:r>
    </w:p>
    <w:p w14:paraId="22A191CD" w14:textId="578A5120" w:rsidR="00E96DB0" w:rsidRPr="004B5BE7" w:rsidRDefault="00B201D9" w:rsidP="00E96DB0">
      <w:pPr>
        <w:pStyle w:val="Heading1"/>
      </w:pPr>
      <w:bookmarkStart w:id="12" w:name="_Toc125553136"/>
      <w:r w:rsidRPr="004B5BE7">
        <w:lastRenderedPageBreak/>
        <w:t>What is</w:t>
      </w:r>
      <w:r w:rsidR="00E96DB0" w:rsidRPr="004B5BE7">
        <w:t xml:space="preserve"> new with deviceTRUST Demo-Box </w:t>
      </w:r>
      <w:r w:rsidR="00E71AC9">
        <w:t>23.1.112</w:t>
      </w:r>
      <w:r w:rsidR="00CD153F">
        <w:t>?</w:t>
      </w:r>
      <w:bookmarkEnd w:id="12"/>
    </w:p>
    <w:p w14:paraId="2BA6DE10" w14:textId="3C35A995" w:rsidR="00E96DB0" w:rsidRDefault="00A94C05" w:rsidP="00892AA8">
      <w:pPr>
        <w:pStyle w:val="Absatz"/>
      </w:pPr>
      <w:r>
        <w:t>Update</w:t>
      </w:r>
      <w:r w:rsidR="00E54F9F">
        <w:t>d</w:t>
      </w:r>
      <w:r>
        <w:t xml:space="preserve"> to </w:t>
      </w:r>
      <w:r w:rsidR="00892AA8">
        <w:t xml:space="preserve">the latest deviceTRUST Software Release </w:t>
      </w:r>
      <w:r w:rsidR="00E71AC9">
        <w:t>23.1.112</w:t>
      </w:r>
      <w:r w:rsidR="00AF22E8">
        <w:t xml:space="preserve"> (</w:t>
      </w:r>
      <w:hyperlink r:id="rId11" w:history="1">
        <w:r w:rsidR="00AF22E8" w:rsidRPr="00B846B6">
          <w:rPr>
            <w:rStyle w:val="Hyperlink"/>
          </w:rPr>
          <w:t>Release Notes</w:t>
        </w:r>
      </w:hyperlink>
      <w:r w:rsidR="00AF22E8">
        <w:t>)</w:t>
      </w:r>
      <w:r w:rsidR="005F5F95">
        <w:t>.</w:t>
      </w:r>
    </w:p>
    <w:p w14:paraId="659242BE" w14:textId="71CB9946" w:rsidR="00ED3C49" w:rsidRPr="004B5BE7" w:rsidRDefault="00ED3C49">
      <w:r w:rsidRPr="004B5BE7">
        <w:br w:type="page"/>
      </w:r>
    </w:p>
    <w:p w14:paraId="69F47D8C" w14:textId="77777777" w:rsidR="00F52143" w:rsidRPr="004B5BE7" w:rsidRDefault="00F52143" w:rsidP="00F52143">
      <w:pPr>
        <w:pStyle w:val="Heading1"/>
      </w:pPr>
      <w:bookmarkStart w:id="13" w:name="_Toc125553137"/>
      <w:r w:rsidRPr="004B5BE7">
        <w:lastRenderedPageBreak/>
        <w:t>Prerequisites</w:t>
      </w:r>
      <w:bookmarkEnd w:id="13"/>
    </w:p>
    <w:p w14:paraId="6381579F" w14:textId="40EA034A" w:rsidR="00F52143" w:rsidRPr="004B5BE7" w:rsidRDefault="00F52143" w:rsidP="00482EA2">
      <w:pPr>
        <w:pStyle w:val="Absatz"/>
      </w:pPr>
      <w:r w:rsidRPr="004B5BE7">
        <w:t>Microsoft Server 2016</w:t>
      </w:r>
      <w:r w:rsidR="00472631">
        <w:t xml:space="preserve">, </w:t>
      </w:r>
      <w:r w:rsidRPr="004B5BE7">
        <w:t xml:space="preserve">2019 </w:t>
      </w:r>
      <w:r w:rsidR="00472631">
        <w:t xml:space="preserve">or 2022 </w:t>
      </w:r>
      <w:r w:rsidRPr="004B5BE7">
        <w:t>(ideally virtualized)</w:t>
      </w:r>
    </w:p>
    <w:p w14:paraId="740B60F3" w14:textId="77777777" w:rsidR="00F52143" w:rsidRPr="004B5BE7" w:rsidRDefault="00F52143" w:rsidP="00482EA2">
      <w:pPr>
        <w:pStyle w:val="Absatz"/>
      </w:pPr>
      <w:r w:rsidRPr="004B5BE7">
        <w:t>2 vCPUs, min. 2 GB RAM, 60 GB hard disk, shared network with the host</w:t>
      </w:r>
    </w:p>
    <w:p w14:paraId="2AB7ADDC" w14:textId="12903378" w:rsidR="00DF0CC7" w:rsidRPr="004B5BE7" w:rsidRDefault="00DF0CC7" w:rsidP="00DF0CC7">
      <w:pPr>
        <w:pStyle w:val="Heading1"/>
      </w:pPr>
      <w:bookmarkStart w:id="14" w:name="_Toc125553138"/>
      <w:r w:rsidRPr="004B5BE7">
        <w:t>Getting Started</w:t>
      </w:r>
      <w:bookmarkEnd w:id="14"/>
    </w:p>
    <w:p w14:paraId="6E9841AC" w14:textId="62CC8731" w:rsidR="00E748B8" w:rsidRDefault="00E748B8" w:rsidP="00482EA2">
      <w:pPr>
        <w:pStyle w:val="Absatz"/>
      </w:pPr>
      <w:r>
        <w:t xml:space="preserve">Default </w:t>
      </w:r>
      <w:r w:rsidR="000D075E">
        <w:t>user a</w:t>
      </w:r>
      <w:r>
        <w:t>ccount</w:t>
      </w:r>
      <w:r w:rsidR="005D07CC">
        <w:t>:</w:t>
      </w:r>
      <w:r w:rsidR="000D075E">
        <w:t xml:space="preserve"> </w:t>
      </w:r>
      <w:r w:rsidR="005D07CC">
        <w:t>U</w:t>
      </w:r>
      <w:r w:rsidR="003639A6">
        <w:t>ser</w:t>
      </w:r>
      <w:r w:rsidR="005D07CC">
        <w:t xml:space="preserve"> with password: </w:t>
      </w:r>
      <w:r w:rsidR="003639A6">
        <w:t>dT$</w:t>
      </w:r>
    </w:p>
    <w:p w14:paraId="3837EBF6" w14:textId="4E98A4FF" w:rsidR="00DF0CC7" w:rsidRPr="004B5BE7" w:rsidRDefault="00DF0CC7" w:rsidP="00482EA2">
      <w:pPr>
        <w:pStyle w:val="Absatz"/>
      </w:pPr>
      <w:r w:rsidRPr="004B5BE7">
        <w:t xml:space="preserve">There is no need to customize the Microsoft Server after </w:t>
      </w:r>
      <w:r w:rsidR="001C248F">
        <w:t>installing</w:t>
      </w:r>
      <w:r w:rsidRPr="004B5BE7">
        <w:t xml:space="preserve"> and </w:t>
      </w:r>
      <w:r w:rsidR="001C248F">
        <w:t>updating</w:t>
      </w:r>
      <w:r w:rsidRPr="004B5BE7">
        <w:t xml:space="preserve">. The deviceTRUST Demo-Box process will </w:t>
      </w:r>
      <w:r w:rsidR="001C248F">
        <w:t>implement</w:t>
      </w:r>
      <w:r w:rsidRPr="004B5BE7">
        <w:t xml:space="preserve"> all necessary changes and customizations</w:t>
      </w:r>
      <w:r w:rsidR="00397D7D">
        <w:t>.</w:t>
      </w:r>
      <w:r w:rsidRPr="004B5BE7">
        <w:t xml:space="preserve"> </w:t>
      </w:r>
      <w:r w:rsidR="00397D7D">
        <w:t xml:space="preserve">Please apply all </w:t>
      </w:r>
      <w:r w:rsidR="001D35EF">
        <w:t>personal changes (</w:t>
      </w:r>
      <w:r w:rsidR="006C67F7">
        <w:t>e.g.,</w:t>
      </w:r>
      <w:r w:rsidR="001D35EF">
        <w:t xml:space="preserve"> server name) after finishing the setup.</w:t>
      </w:r>
    </w:p>
    <w:p w14:paraId="5F8AA0A6" w14:textId="680AA9A9" w:rsidR="00ED3C49" w:rsidRDefault="00DF0CC7" w:rsidP="00482EA2">
      <w:pPr>
        <w:pStyle w:val="Absatz"/>
      </w:pPr>
      <w:r w:rsidRPr="004B5BE7">
        <w:t>All PowerShell scripts are digital signed by deviceTRUST</w:t>
      </w:r>
      <w:r w:rsidR="001D35EF">
        <w:t>.</w:t>
      </w:r>
      <w:r w:rsidRPr="004B5BE7">
        <w:t xml:space="preserve"> </w:t>
      </w:r>
      <w:r w:rsidR="00D96FF8">
        <w:t xml:space="preserve">Feel free to check </w:t>
      </w:r>
      <w:r w:rsidRPr="004B5BE7">
        <w:t xml:space="preserve">each script </w:t>
      </w:r>
      <w:r w:rsidR="003A3127">
        <w:t xml:space="preserve">for the tasks it includes </w:t>
      </w:r>
      <w:r w:rsidRPr="004B5BE7">
        <w:t xml:space="preserve">before </w:t>
      </w:r>
      <w:r w:rsidR="00CC2413" w:rsidRPr="004B5BE7">
        <w:t>start</w:t>
      </w:r>
      <w:r w:rsidR="00CC2413">
        <w:t>ing</w:t>
      </w:r>
      <w:r w:rsidRPr="004B5BE7">
        <w:t xml:space="preserve"> if you have security concerns.</w:t>
      </w:r>
    </w:p>
    <w:p w14:paraId="37C1A7FF" w14:textId="7A135CD1" w:rsidR="00DE0E20" w:rsidRPr="004B5BE7" w:rsidRDefault="00DE0E20" w:rsidP="00482EA2">
      <w:pPr>
        <w:pStyle w:val="Absatz"/>
      </w:pPr>
      <w:r w:rsidRPr="00DE0E20">
        <w:t xml:space="preserve">If you have any feedback or feel we’re missing some important details, please don’t hesitate to contact us at </w:t>
      </w:r>
      <w:hyperlink r:id="rId12" w:history="1">
        <w:r w:rsidR="003A3127" w:rsidRPr="00014D3E">
          <w:rPr>
            <w:rStyle w:val="Hyperlink"/>
          </w:rPr>
          <w:t>support@devicetrust.com</w:t>
        </w:r>
      </w:hyperlink>
      <w:r w:rsidR="003A3127">
        <w:t>. Thank you for your support!</w:t>
      </w:r>
    </w:p>
    <w:p w14:paraId="303FA346" w14:textId="77777777" w:rsidR="009B7120" w:rsidRPr="004B5BE7" w:rsidRDefault="009B7120" w:rsidP="00482EA2">
      <w:pPr>
        <w:pStyle w:val="DTStandard"/>
      </w:pPr>
    </w:p>
    <w:p w14:paraId="741541C2" w14:textId="50263D3B" w:rsidR="007C3809" w:rsidRPr="004B5BE7" w:rsidRDefault="007C3809">
      <w:r w:rsidRPr="004B5BE7">
        <w:br w:type="page"/>
      </w:r>
    </w:p>
    <w:p w14:paraId="0383FB38" w14:textId="2856D1ED" w:rsidR="007C3809" w:rsidRPr="004B5BE7" w:rsidRDefault="007C3809" w:rsidP="007C3809">
      <w:pPr>
        <w:pStyle w:val="Heading1"/>
      </w:pPr>
      <w:bookmarkStart w:id="15" w:name="_Toc125553139"/>
      <w:r w:rsidRPr="004B5BE7">
        <w:lastRenderedPageBreak/>
        <w:t xml:space="preserve">Step 1: </w:t>
      </w:r>
      <w:r w:rsidR="00052426" w:rsidRPr="004B5BE7">
        <w:t>Installing a</w:t>
      </w:r>
      <w:r w:rsidR="00DB2D74">
        <w:t>n updated</w:t>
      </w:r>
      <w:r w:rsidR="00052426" w:rsidRPr="004B5BE7">
        <w:t xml:space="preserve"> </w:t>
      </w:r>
      <w:r w:rsidRPr="004B5BE7">
        <w:t>Microsoft Windows Server</w:t>
      </w:r>
      <w:bookmarkEnd w:id="15"/>
    </w:p>
    <w:p w14:paraId="79494F35" w14:textId="4A190A61" w:rsidR="007C3809" w:rsidRPr="004B5BE7" w:rsidRDefault="00FF4BF5" w:rsidP="00482EA2">
      <w:pPr>
        <w:pStyle w:val="Absatz"/>
      </w:pPr>
      <w:r>
        <w:t>If necessary: Navigate</w:t>
      </w:r>
      <w:r w:rsidR="007C3809" w:rsidRPr="004B5BE7">
        <w:t xml:space="preserve"> to the Microsoft Evaluation Center and download your Microsoft Server 2016</w:t>
      </w:r>
      <w:r w:rsidR="0030011E">
        <w:t xml:space="preserve">, </w:t>
      </w:r>
      <w:r w:rsidR="007C3809" w:rsidRPr="004B5BE7">
        <w:t xml:space="preserve">2019 </w:t>
      </w:r>
      <w:r w:rsidR="0030011E">
        <w:t xml:space="preserve">or 2022 </w:t>
      </w:r>
      <w:r w:rsidR="007C3809" w:rsidRPr="004B5BE7">
        <w:t xml:space="preserve">evaluation </w:t>
      </w:r>
      <w:r w:rsidR="006F4480">
        <w:t>copy</w:t>
      </w:r>
      <w:r w:rsidR="007C3809" w:rsidRPr="004B5BE7">
        <w:t>.</w:t>
      </w:r>
    </w:p>
    <w:p w14:paraId="0C70A97B" w14:textId="37E563A9" w:rsidR="007C3809" w:rsidRPr="004B5BE7" w:rsidRDefault="007C3809" w:rsidP="00482EA2">
      <w:pPr>
        <w:pStyle w:val="Absatz"/>
      </w:pPr>
      <w:r w:rsidRPr="004B5BE7">
        <w:t xml:space="preserve">Install the Microsoft Server </w:t>
      </w:r>
      <w:r w:rsidR="007908FC">
        <w:t>with default settings</w:t>
      </w:r>
      <w:r w:rsidRPr="004B5BE7">
        <w:t xml:space="preserve"> and finish the installation by applying your personalized password for the administrator account.</w:t>
      </w:r>
    </w:p>
    <w:p w14:paraId="592285A9" w14:textId="316DB188" w:rsidR="007C3809" w:rsidRPr="004B5BE7" w:rsidRDefault="007C3809" w:rsidP="00482EA2">
      <w:pPr>
        <w:pStyle w:val="Absatz"/>
      </w:pPr>
      <w:r w:rsidRPr="004B5BE7">
        <w:t>Check for outstanding Microsoft Updates and get those installed.</w:t>
      </w:r>
    </w:p>
    <w:p w14:paraId="1C6E8428" w14:textId="77777777" w:rsidR="007C3809" w:rsidRPr="004B5BE7" w:rsidRDefault="007C3809" w:rsidP="00482EA2">
      <w:pPr>
        <w:pStyle w:val="DTStandard"/>
      </w:pPr>
    </w:p>
    <w:p w14:paraId="7E0C14D9" w14:textId="77777777" w:rsidR="00894B5A" w:rsidRDefault="00894B5A">
      <w:pPr>
        <w:rPr>
          <w:rFonts w:ascii="Rubik" w:eastAsiaTheme="majorEastAsia" w:hAnsi="Rubik" w:cstheme="majorBidi"/>
          <w:b/>
          <w:sz w:val="32"/>
          <w:szCs w:val="32"/>
        </w:rPr>
      </w:pPr>
      <w:r>
        <w:br w:type="page"/>
      </w:r>
    </w:p>
    <w:p w14:paraId="42A998EC" w14:textId="1A7AA7EB" w:rsidR="00D62B26" w:rsidRDefault="00D62B26" w:rsidP="00D62B26">
      <w:pPr>
        <w:pStyle w:val="Heading1"/>
      </w:pPr>
      <w:bookmarkStart w:id="16" w:name="_Toc125553140"/>
      <w:r>
        <w:lastRenderedPageBreak/>
        <w:t>Step 2: Download the deviceTRUST Demo-Box kit and all required software</w:t>
      </w:r>
      <w:r w:rsidR="00F11E0F">
        <w:t xml:space="preserve"> </w:t>
      </w:r>
      <w:proofErr w:type="gramStart"/>
      <w:r w:rsidR="00F11E0F">
        <w:t>packages</w:t>
      </w:r>
      <w:bookmarkEnd w:id="16"/>
      <w:proofErr w:type="gramEnd"/>
    </w:p>
    <w:p w14:paraId="7F5C7377" w14:textId="1E731ABE" w:rsidR="00D62B26" w:rsidRDefault="00D62B26" w:rsidP="00482EA2">
      <w:pPr>
        <w:pStyle w:val="Absatz"/>
      </w:pPr>
      <w:r>
        <w:t>Wait until</w:t>
      </w:r>
      <w:r w:rsidR="007908FC">
        <w:t xml:space="preserve"> the</w:t>
      </w:r>
      <w:r>
        <w:t xml:space="preserve"> server has restarted </w:t>
      </w:r>
      <w:r w:rsidR="009577B4">
        <w:t>from the previous step</w:t>
      </w:r>
      <w:r>
        <w:t xml:space="preserve"> and sign in with your administrator account.</w:t>
      </w:r>
    </w:p>
    <w:p w14:paraId="18C6A55A" w14:textId="0315159C" w:rsidR="00D62B26" w:rsidRDefault="00D62B26" w:rsidP="00482EA2">
      <w:pPr>
        <w:pStyle w:val="Absatz"/>
      </w:pPr>
      <w:r>
        <w:t xml:space="preserve">Copy the script </w:t>
      </w:r>
      <w:r w:rsidR="007908FC" w:rsidRPr="00572532">
        <w:rPr>
          <w:rStyle w:val="Emphasis"/>
        </w:rPr>
        <w:t>Preperation_</w:t>
      </w:r>
      <w:r w:rsidR="00ED3C31">
        <w:rPr>
          <w:rStyle w:val="Emphasis"/>
        </w:rPr>
        <w:t>dtdemo-box-</w:t>
      </w:r>
      <w:r w:rsidR="00E71AC9">
        <w:rPr>
          <w:rStyle w:val="Emphasis"/>
        </w:rPr>
        <w:t>23.1.112</w:t>
      </w:r>
      <w:r w:rsidR="007908FC" w:rsidRPr="00572532">
        <w:rPr>
          <w:rStyle w:val="Emphasis"/>
        </w:rPr>
        <w:t>.ps1</w:t>
      </w:r>
      <w:r w:rsidR="007908FC">
        <w:t xml:space="preserve"> </w:t>
      </w:r>
      <w:r>
        <w:t xml:space="preserve">to the </w:t>
      </w:r>
      <w:r w:rsidR="00E33177">
        <w:t>a</w:t>
      </w:r>
      <w:r w:rsidR="00BC6B4E">
        <w:t>dministrator</w:t>
      </w:r>
      <w:r w:rsidR="007908FC">
        <w:t>’s</w:t>
      </w:r>
      <w:r w:rsidR="00BC6B4E">
        <w:t xml:space="preserve"> </w:t>
      </w:r>
      <w:r>
        <w:t>desktop.</w:t>
      </w:r>
    </w:p>
    <w:p w14:paraId="2BD6F19F" w14:textId="7A3F9873" w:rsidR="007C3809" w:rsidRDefault="00D62B26" w:rsidP="007908FC">
      <w:pPr>
        <w:pStyle w:val="Absatz"/>
        <w:jc w:val="both"/>
      </w:pPr>
      <w:r>
        <w:t xml:space="preserve">Execute the script </w:t>
      </w:r>
      <w:r w:rsidR="007908FC" w:rsidRPr="00572532">
        <w:rPr>
          <w:rStyle w:val="Emphasis"/>
        </w:rPr>
        <w:t>Preperation_</w:t>
      </w:r>
      <w:r w:rsidR="00ED3C31">
        <w:rPr>
          <w:rStyle w:val="Emphasis"/>
        </w:rPr>
        <w:t>dtdemo-box-</w:t>
      </w:r>
      <w:r w:rsidR="00E71AC9">
        <w:rPr>
          <w:rStyle w:val="Emphasis"/>
        </w:rPr>
        <w:t>23.1.112</w:t>
      </w:r>
      <w:r w:rsidR="007908FC" w:rsidRPr="00572532">
        <w:rPr>
          <w:rStyle w:val="Emphasis"/>
        </w:rPr>
        <w:t>.ps1</w:t>
      </w:r>
      <w:r w:rsidR="007908FC">
        <w:t xml:space="preserve"> </w:t>
      </w:r>
      <w:r>
        <w:t>by right click</w:t>
      </w:r>
      <w:r w:rsidR="007908FC">
        <w:t>ing</w:t>
      </w:r>
      <w:r>
        <w:t xml:space="preserve"> </w:t>
      </w:r>
      <w:r w:rsidR="007908FC">
        <w:t xml:space="preserve">it </w:t>
      </w:r>
      <w:r>
        <w:t>and select</w:t>
      </w:r>
      <w:r w:rsidR="007908FC">
        <w:t>ing</w:t>
      </w:r>
      <w:r>
        <w:t xml:space="preserve"> </w:t>
      </w:r>
      <w:r w:rsidRPr="00894B5A">
        <w:rPr>
          <w:rStyle w:val="SubtleEmphasis"/>
        </w:rPr>
        <w:t>Run with PowerShell</w:t>
      </w:r>
      <w:r>
        <w:t>.</w:t>
      </w:r>
    </w:p>
    <w:p w14:paraId="4CC26B6F" w14:textId="28010261" w:rsidR="007C31C9" w:rsidRDefault="007C31C9" w:rsidP="00482EA2">
      <w:pPr>
        <w:pStyle w:val="DTStandard"/>
      </w:pPr>
    </w:p>
    <w:p w14:paraId="6EC40382" w14:textId="77777777" w:rsidR="009141AE" w:rsidRDefault="009141AE">
      <w:pPr>
        <w:rPr>
          <w:rFonts w:ascii="Rubik" w:eastAsiaTheme="majorEastAsia" w:hAnsi="Rubik" w:cstheme="majorBidi"/>
          <w:b/>
          <w:sz w:val="26"/>
          <w:szCs w:val="26"/>
        </w:rPr>
      </w:pPr>
      <w:r>
        <w:br w:type="page"/>
      </w:r>
    </w:p>
    <w:p w14:paraId="49C50D91" w14:textId="0866E74C" w:rsidR="000C15E5" w:rsidRDefault="00C643D3" w:rsidP="00151A05">
      <w:pPr>
        <w:pStyle w:val="Heading2"/>
      </w:pPr>
      <w:bookmarkStart w:id="17" w:name="_Toc125553141"/>
      <w:r>
        <w:lastRenderedPageBreak/>
        <w:t xml:space="preserve">Step 2 </w:t>
      </w:r>
      <w:r w:rsidRPr="00C70260">
        <w:rPr>
          <w:u w:val="single"/>
        </w:rPr>
        <w:t>w</w:t>
      </w:r>
      <w:r w:rsidR="00151A05" w:rsidRPr="00C70260">
        <w:rPr>
          <w:u w:val="single"/>
        </w:rPr>
        <w:t>ith</w:t>
      </w:r>
      <w:r w:rsidR="00151A05">
        <w:t xml:space="preserve"> internet access</w:t>
      </w:r>
      <w:bookmarkEnd w:id="17"/>
    </w:p>
    <w:p w14:paraId="382F017B" w14:textId="0850A9A2" w:rsidR="008F6AC4" w:rsidRPr="008F6AC4" w:rsidRDefault="00202146" w:rsidP="008F6AC4">
      <w:pPr>
        <w:pStyle w:val="DTStandard"/>
      </w:pPr>
      <w:r w:rsidRPr="00202146">
        <w:t xml:space="preserve">Part of the built-in prerequisite check is to check </w:t>
      </w:r>
      <w:r w:rsidR="007908FC">
        <w:t xml:space="preserve">for </w:t>
      </w:r>
      <w:r w:rsidR="007A6000">
        <w:t>i</w:t>
      </w:r>
      <w:r w:rsidRPr="00202146">
        <w:t>nternet access to download all the necessary files automatically.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6E2376" w14:paraId="263AFFF5" w14:textId="77777777" w:rsidTr="00C85848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09C17888" w14:textId="7C5AE3EA" w:rsidR="006E34AD" w:rsidRDefault="006E34AD" w:rsidP="00482EA2">
            <w:pPr>
              <w:pStyle w:val="DTStandard"/>
            </w:pPr>
            <w:r>
              <w:rPr>
                <w:noProof/>
              </w:rPr>
              <w:drawing>
                <wp:inline distT="0" distB="0" distL="0" distR="0" wp14:anchorId="7A356B66" wp14:editId="2BC14D9D">
                  <wp:extent cx="2744971" cy="15480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4971" cy="15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5E5ABA" w14:textId="46C61092" w:rsidR="00697CBC" w:rsidRDefault="001A70E0" w:rsidP="009141AE">
            <w:pPr>
              <w:pStyle w:val="DTStandard"/>
            </w:pPr>
            <w:r w:rsidRPr="001A70E0">
              <w:t xml:space="preserve">Copy </w:t>
            </w:r>
            <w:r>
              <w:t xml:space="preserve">and execute </w:t>
            </w:r>
            <w:r w:rsidRPr="001A70E0">
              <w:t xml:space="preserve">the </w:t>
            </w:r>
            <w:r w:rsidRPr="00E76B8A">
              <w:rPr>
                <w:rStyle w:val="Emphasis"/>
              </w:rPr>
              <w:t>Preperation_</w:t>
            </w:r>
            <w:r w:rsidR="00ED3C31">
              <w:rPr>
                <w:rStyle w:val="Emphasis"/>
              </w:rPr>
              <w:t>dtdemo-box-</w:t>
            </w:r>
            <w:r w:rsidR="00E71AC9">
              <w:rPr>
                <w:rStyle w:val="Emphasis"/>
              </w:rPr>
              <w:t>23.1.112</w:t>
            </w:r>
            <w:r w:rsidRPr="00E76B8A">
              <w:rPr>
                <w:rStyle w:val="Emphasis"/>
              </w:rPr>
              <w:t>.ps1</w:t>
            </w:r>
            <w:r w:rsidRPr="001A70E0">
              <w:t xml:space="preserve"> script</w:t>
            </w:r>
            <w:r>
              <w:t>.</w:t>
            </w:r>
          </w:p>
        </w:tc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6334A818" w14:textId="77777777" w:rsidR="006E34AD" w:rsidRDefault="006E34AD" w:rsidP="00482EA2">
            <w:pPr>
              <w:pStyle w:val="DTStandard"/>
            </w:pPr>
            <w:r>
              <w:rPr>
                <w:noProof/>
              </w:rPr>
              <w:drawing>
                <wp:inline distT="0" distB="0" distL="0" distR="0" wp14:anchorId="1791B825" wp14:editId="4C0DDE6B">
                  <wp:extent cx="2744971" cy="15480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4971" cy="15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CB6052" w14:textId="1B33C102" w:rsidR="004D7821" w:rsidRDefault="00384043" w:rsidP="00482EA2">
            <w:pPr>
              <w:pStyle w:val="DTStandard"/>
            </w:pPr>
            <w:r w:rsidRPr="00384043">
              <w:t>Prerequisite</w:t>
            </w:r>
            <w:r>
              <w:t xml:space="preserve"> check.</w:t>
            </w:r>
          </w:p>
        </w:tc>
      </w:tr>
      <w:tr w:rsidR="008D6A2A" w14:paraId="46D1E04D" w14:textId="77777777" w:rsidTr="00C85848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005B8F9D" w14:textId="77777777" w:rsidR="008D6A2A" w:rsidRDefault="008D6A2A" w:rsidP="00482EA2">
            <w:pPr>
              <w:pStyle w:val="DTStandard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3B8B050" wp14:editId="336125D6">
                  <wp:extent cx="2744971" cy="15480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4971" cy="15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279541" w14:textId="05347C13" w:rsidR="004D7821" w:rsidRDefault="00EC1A5D" w:rsidP="00482EA2">
            <w:pPr>
              <w:pStyle w:val="DTStandard"/>
              <w:rPr>
                <w:noProof/>
              </w:rPr>
            </w:pPr>
            <w:r>
              <w:t xml:space="preserve">Download </w:t>
            </w:r>
            <w:r w:rsidRPr="001A70E0">
              <w:t xml:space="preserve">the </w:t>
            </w:r>
            <w:r w:rsidRPr="00941004">
              <w:rPr>
                <w:iCs/>
              </w:rPr>
              <w:t>deviceTRUST Demo-Box</w:t>
            </w:r>
            <w:r w:rsidRPr="001A70E0">
              <w:t xml:space="preserve"> </w:t>
            </w:r>
            <w:r w:rsidR="001E66E7">
              <w:t>setup file</w:t>
            </w:r>
            <w:r>
              <w:t>.</w:t>
            </w:r>
          </w:p>
        </w:tc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67DA9D97" w14:textId="77777777" w:rsidR="008D6A2A" w:rsidRDefault="008D6A2A" w:rsidP="00482EA2">
            <w:pPr>
              <w:pStyle w:val="DTStandard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060EE5" wp14:editId="0D9F3754">
                  <wp:extent cx="2744971" cy="15480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4971" cy="15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95BF1E" w14:textId="2DE17C16" w:rsidR="004D7821" w:rsidRDefault="001E66E7" w:rsidP="00482EA2">
            <w:pPr>
              <w:pStyle w:val="DTStandard"/>
              <w:rPr>
                <w:noProof/>
              </w:rPr>
            </w:pPr>
            <w:r>
              <w:t>Download additional software packages</w:t>
            </w:r>
            <w:r w:rsidR="00482EA2">
              <w:t xml:space="preserve"> </w:t>
            </w:r>
            <w:r w:rsidR="00EC201B">
              <w:t>e.g.,</w:t>
            </w:r>
            <w:r w:rsidR="00482EA2">
              <w:t xml:space="preserve"> FSLogix Apps</w:t>
            </w:r>
            <w:r w:rsidR="00266D8F">
              <w:t>, Notepad++</w:t>
            </w:r>
            <w:r w:rsidR="000F639C">
              <w:t xml:space="preserve"> etc</w:t>
            </w:r>
            <w:r>
              <w:t>.</w:t>
            </w:r>
          </w:p>
        </w:tc>
      </w:tr>
      <w:tr w:rsidR="008D6A2A" w14:paraId="70F8C478" w14:textId="77777777" w:rsidTr="00C85848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2AC100E4" w14:textId="77777777" w:rsidR="008D6A2A" w:rsidRDefault="00482EA2" w:rsidP="00482EA2">
            <w:pPr>
              <w:pStyle w:val="DTStandard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0C6E1B" wp14:editId="61547743">
                  <wp:extent cx="2744971" cy="15480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4971" cy="15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77DB48" w14:textId="3E9302E9" w:rsidR="00482EA2" w:rsidRDefault="00941004" w:rsidP="00482EA2">
            <w:pPr>
              <w:pStyle w:val="DTStandard"/>
              <w:rPr>
                <w:noProof/>
              </w:rPr>
            </w:pPr>
            <w:r w:rsidRPr="00941004">
              <w:rPr>
                <w:iCs/>
              </w:rPr>
              <w:t>deviceTRUST Demo-Box</w:t>
            </w:r>
            <w:r w:rsidRPr="001A70E0">
              <w:t xml:space="preserve"> </w:t>
            </w:r>
            <w:r w:rsidR="00AE7E89" w:rsidRPr="00AE7E89">
              <w:rPr>
                <w:iCs/>
              </w:rPr>
              <w:t xml:space="preserve">preparation </w:t>
            </w:r>
            <w:r w:rsidR="00A3552E">
              <w:rPr>
                <w:iCs/>
              </w:rPr>
              <w:t>script execution has finished</w:t>
            </w:r>
            <w:r w:rsidR="00AE7E89" w:rsidRPr="00AE7E89">
              <w:rPr>
                <w:iCs/>
              </w:rPr>
              <w:t>.</w:t>
            </w:r>
          </w:p>
        </w:tc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243B04" w14:textId="77777777" w:rsidR="008D6A2A" w:rsidRDefault="008D6A2A" w:rsidP="00482EA2">
            <w:pPr>
              <w:pStyle w:val="DTStandard"/>
              <w:rPr>
                <w:noProof/>
              </w:rPr>
            </w:pPr>
          </w:p>
        </w:tc>
      </w:tr>
    </w:tbl>
    <w:p w14:paraId="32FFE0BB" w14:textId="57475396" w:rsidR="003D7EE8" w:rsidRDefault="003D7EE8" w:rsidP="003D7EE8">
      <w:pPr>
        <w:pStyle w:val="Heading2"/>
      </w:pPr>
      <w:bookmarkStart w:id="18" w:name="_Toc125553142"/>
      <w:r>
        <w:lastRenderedPageBreak/>
        <w:t xml:space="preserve">Step 2 </w:t>
      </w:r>
      <w:r w:rsidRPr="00C70260">
        <w:rPr>
          <w:u w:val="single"/>
        </w:rPr>
        <w:t>without</w:t>
      </w:r>
      <w:r>
        <w:t xml:space="preserve"> internet access</w:t>
      </w:r>
      <w:bookmarkEnd w:id="18"/>
    </w:p>
    <w:p w14:paraId="1D5D2B65" w14:textId="54EDF02B" w:rsidR="003D7EE8" w:rsidRPr="008F6AC4" w:rsidRDefault="00E621A4" w:rsidP="003D7EE8">
      <w:pPr>
        <w:pStyle w:val="DTStandard"/>
      </w:pPr>
      <w:r w:rsidRPr="00E621A4">
        <w:t xml:space="preserve">If there is no </w:t>
      </w:r>
      <w:r w:rsidR="00EB7A33">
        <w:t>i</w:t>
      </w:r>
      <w:r w:rsidRPr="00E621A4">
        <w:t>nternet access, the required files must be downloaded manually step by step and placed in a defined folder.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0365E5" w14:paraId="24B44746" w14:textId="77777777" w:rsidTr="00701CDB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2A400232" w14:textId="77777777" w:rsidR="00B327AC" w:rsidRDefault="00B327AC" w:rsidP="00701CDB">
            <w:pPr>
              <w:pStyle w:val="DTStandard"/>
            </w:pPr>
            <w:r>
              <w:rPr>
                <w:noProof/>
              </w:rPr>
              <w:drawing>
                <wp:inline distT="0" distB="0" distL="0" distR="0" wp14:anchorId="331F0AE4" wp14:editId="0A081D6F">
                  <wp:extent cx="2744971" cy="154800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4971" cy="15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B2DF43" w14:textId="5B75577E" w:rsidR="00B327AC" w:rsidRDefault="00B327AC" w:rsidP="00FD03B4">
            <w:pPr>
              <w:pStyle w:val="DTStandard"/>
            </w:pPr>
            <w:r w:rsidRPr="001A70E0">
              <w:t xml:space="preserve">Copy </w:t>
            </w:r>
            <w:r>
              <w:t xml:space="preserve">and execute </w:t>
            </w:r>
            <w:r w:rsidRPr="001A70E0">
              <w:t xml:space="preserve">the </w:t>
            </w:r>
            <w:r w:rsidR="00CE69CC" w:rsidRPr="00E76B8A">
              <w:rPr>
                <w:rStyle w:val="Emphasis"/>
              </w:rPr>
              <w:t>Preperation_</w:t>
            </w:r>
            <w:r w:rsidR="00ED3C31">
              <w:rPr>
                <w:rStyle w:val="Emphasis"/>
              </w:rPr>
              <w:t>dtdemo-box-</w:t>
            </w:r>
            <w:r w:rsidR="00E71AC9">
              <w:rPr>
                <w:rStyle w:val="Emphasis"/>
              </w:rPr>
              <w:t>23.1.112</w:t>
            </w:r>
            <w:r w:rsidR="00CE69CC" w:rsidRPr="00E76B8A">
              <w:rPr>
                <w:rStyle w:val="Emphasis"/>
              </w:rPr>
              <w:t>.ps1</w:t>
            </w:r>
            <w:r w:rsidR="00E436A5" w:rsidRPr="00E436A5">
              <w:rPr>
                <w:rStyle w:val="Emphasis"/>
                <w:color w:val="auto"/>
              </w:rPr>
              <w:t xml:space="preserve"> script</w:t>
            </w:r>
            <w:r w:rsidR="00120E32">
              <w:rPr>
                <w:rStyle w:val="SubtleEmphasis"/>
              </w:rPr>
              <w:t>.</w:t>
            </w:r>
          </w:p>
        </w:tc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6C2BF15E" w14:textId="77777777" w:rsidR="00B327AC" w:rsidRDefault="00B327AC" w:rsidP="00701CDB">
            <w:pPr>
              <w:pStyle w:val="DTStandard"/>
            </w:pPr>
            <w:r>
              <w:rPr>
                <w:noProof/>
              </w:rPr>
              <w:drawing>
                <wp:inline distT="0" distB="0" distL="0" distR="0" wp14:anchorId="7A3D5829" wp14:editId="5E7AD5F1">
                  <wp:extent cx="2744971" cy="154800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4971" cy="15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D78FCB" w14:textId="77777777" w:rsidR="00B327AC" w:rsidRDefault="00B327AC" w:rsidP="00701CDB">
            <w:pPr>
              <w:pStyle w:val="DTStandard"/>
            </w:pPr>
            <w:r w:rsidRPr="00384043">
              <w:t>Prerequisite</w:t>
            </w:r>
            <w:r>
              <w:t xml:space="preserve"> check.</w:t>
            </w:r>
          </w:p>
        </w:tc>
      </w:tr>
      <w:tr w:rsidR="000365E5" w14:paraId="0578EE04" w14:textId="77777777" w:rsidTr="00701CDB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72CCC220" w14:textId="77777777" w:rsidR="00FD03B4" w:rsidRDefault="00FD03B4" w:rsidP="00701CDB">
            <w:pPr>
              <w:pStyle w:val="DTStandard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945761B" wp14:editId="3DA1B6FC">
                  <wp:extent cx="2744971" cy="15480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4971" cy="15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AED92E" w14:textId="1D1432D3" w:rsidR="000365E5" w:rsidRDefault="005B51BB" w:rsidP="00701CDB">
            <w:pPr>
              <w:pStyle w:val="DTStandard"/>
              <w:rPr>
                <w:noProof/>
              </w:rPr>
            </w:pPr>
            <w:r>
              <w:t xml:space="preserve">Download </w:t>
            </w:r>
            <w:r w:rsidRPr="001A70E0">
              <w:t xml:space="preserve">the </w:t>
            </w:r>
            <w:r w:rsidRPr="00941004">
              <w:rPr>
                <w:iCs/>
              </w:rPr>
              <w:t>deviceTRUST Demo-Box</w:t>
            </w:r>
            <w:r w:rsidRPr="001A70E0">
              <w:t xml:space="preserve"> </w:t>
            </w:r>
            <w:r>
              <w:t>setup file.</w:t>
            </w:r>
          </w:p>
        </w:tc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1F22DA98" w14:textId="77777777" w:rsidR="00FD03B4" w:rsidRDefault="00FD03B4" w:rsidP="00701CDB">
            <w:pPr>
              <w:pStyle w:val="DTStandard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04CEB7" wp14:editId="2B9B4049">
                  <wp:extent cx="2744971" cy="154800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4971" cy="15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CE755B" w14:textId="22FBEF34" w:rsidR="000365E5" w:rsidRDefault="005B51BB" w:rsidP="00701CDB">
            <w:pPr>
              <w:pStyle w:val="DTStandard"/>
              <w:rPr>
                <w:noProof/>
              </w:rPr>
            </w:pPr>
            <w:r>
              <w:t>Download additional software packages e.g., FSLogix Apps, Notepad++ etc.</w:t>
            </w:r>
          </w:p>
        </w:tc>
      </w:tr>
      <w:tr w:rsidR="000365E5" w14:paraId="1005C972" w14:textId="77777777" w:rsidTr="00701CDB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6EE440AD" w14:textId="2EC11FD2" w:rsidR="000365E5" w:rsidRDefault="000365E5" w:rsidP="00BA1980">
            <w:pPr>
              <w:pStyle w:val="DTStandard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299980E" wp14:editId="6684F42B">
                  <wp:extent cx="2744971" cy="15480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4971" cy="15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13518" w:rsidRPr="00941004">
              <w:rPr>
                <w:iCs/>
              </w:rPr>
              <w:t>deviceTRUST Demo-Box</w:t>
            </w:r>
            <w:r w:rsidR="00513518" w:rsidRPr="001A70E0">
              <w:t xml:space="preserve"> </w:t>
            </w:r>
            <w:r w:rsidR="00513518" w:rsidRPr="00AE7E89">
              <w:rPr>
                <w:iCs/>
              </w:rPr>
              <w:t xml:space="preserve">preparation </w:t>
            </w:r>
            <w:r w:rsidR="00513518">
              <w:rPr>
                <w:iCs/>
              </w:rPr>
              <w:t>script execution has finished</w:t>
            </w:r>
            <w:r w:rsidR="00513518" w:rsidRPr="00AE7E89">
              <w:rPr>
                <w:iCs/>
              </w:rPr>
              <w:t>.</w:t>
            </w:r>
          </w:p>
        </w:tc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45921393" w14:textId="126DDEC1" w:rsidR="000365E5" w:rsidRDefault="000365E5" w:rsidP="00701CDB">
            <w:pPr>
              <w:pStyle w:val="DTStandard"/>
              <w:rPr>
                <w:noProof/>
              </w:rPr>
            </w:pPr>
          </w:p>
        </w:tc>
      </w:tr>
    </w:tbl>
    <w:p w14:paraId="212657E4" w14:textId="00780BA2" w:rsidR="009C41A0" w:rsidRDefault="009C41A0" w:rsidP="009C41A0">
      <w:pPr>
        <w:pStyle w:val="Heading1"/>
      </w:pPr>
      <w:bookmarkStart w:id="19" w:name="_Toc125553143"/>
      <w:r>
        <w:lastRenderedPageBreak/>
        <w:t xml:space="preserve">Step 3: </w:t>
      </w:r>
      <w:r w:rsidR="00BD3B55" w:rsidRPr="00BD3B55">
        <w:t>Configuring the Microsoft Server to a deviceTRUST Demo Box</w:t>
      </w:r>
      <w:bookmarkEnd w:id="19"/>
    </w:p>
    <w:p w14:paraId="3C8794E5" w14:textId="0758F939" w:rsidR="007F70D7" w:rsidRDefault="000321CE" w:rsidP="0071597A">
      <w:pPr>
        <w:pStyle w:val="Absatz"/>
      </w:pPr>
      <w:r w:rsidRPr="000321CE">
        <w:t xml:space="preserve">When the previous script </w:t>
      </w:r>
      <w:r w:rsidR="00A3552E">
        <w:t xml:space="preserve">execution </w:t>
      </w:r>
      <w:r w:rsidRPr="000321CE">
        <w:t>has finished, open Windows Explorer and navigate to the extracted</w:t>
      </w:r>
      <w:r w:rsidR="007F70D7">
        <w:t xml:space="preserve"> deviceTRUST Demo-Box kit folder </w:t>
      </w:r>
      <w:r w:rsidR="00A3552E">
        <w:t>(</w:t>
      </w:r>
      <w:r w:rsidR="007F70D7" w:rsidRPr="0089317B">
        <w:rPr>
          <w:rStyle w:val="Emphasis"/>
        </w:rPr>
        <w:t>C:\Transfer\</w:t>
      </w:r>
      <w:r w:rsidR="00ED3C31">
        <w:rPr>
          <w:rStyle w:val="Emphasis"/>
        </w:rPr>
        <w:t>dtdemo-box-</w:t>
      </w:r>
      <w:r w:rsidR="00E71AC9">
        <w:rPr>
          <w:rStyle w:val="Emphasis"/>
        </w:rPr>
        <w:t>23.1.112</w:t>
      </w:r>
      <w:r w:rsidR="00A3552E" w:rsidRPr="00440816">
        <w:rPr>
          <w:iCs/>
        </w:rPr>
        <w:t>)</w:t>
      </w:r>
      <w:r w:rsidR="007F70D7">
        <w:t>.</w:t>
      </w:r>
    </w:p>
    <w:p w14:paraId="0DAB8DD2" w14:textId="0F6E232D" w:rsidR="005E42F2" w:rsidRPr="004B5BE7" w:rsidRDefault="00FA6BA5" w:rsidP="00FA6BA5">
      <w:pPr>
        <w:pStyle w:val="Absatz"/>
      </w:pPr>
      <w:r>
        <w:t xml:space="preserve">Execute the script </w:t>
      </w:r>
      <w:r w:rsidR="00A3552E" w:rsidRPr="00EB311A">
        <w:rPr>
          <w:rStyle w:val="Emphasis"/>
        </w:rPr>
        <w:t>01_Configuration.ps1</w:t>
      </w:r>
      <w:r w:rsidR="00A3552E">
        <w:t xml:space="preserve"> </w:t>
      </w:r>
      <w:r>
        <w:t>by right click</w:t>
      </w:r>
      <w:r w:rsidR="00A3552E">
        <w:t xml:space="preserve">ing </w:t>
      </w:r>
      <w:r>
        <w:t>it and select</w:t>
      </w:r>
      <w:r w:rsidR="00A3552E">
        <w:t>ing</w:t>
      </w:r>
      <w:r>
        <w:t xml:space="preserve"> </w:t>
      </w:r>
      <w:r w:rsidRPr="00894B5A">
        <w:rPr>
          <w:rStyle w:val="SubtleEmphasis"/>
        </w:rPr>
        <w:t>Run with PowerShell</w:t>
      </w:r>
      <w:r w:rsidR="009577B4">
        <w:rPr>
          <w:rStyle w:val="SubtleEmphasis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AC26EB" w14:paraId="2FF0DDE1" w14:textId="77777777" w:rsidTr="00701CDB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5ABCDDB7" w14:textId="77777777" w:rsidR="00AC26EB" w:rsidRDefault="00AC26EB" w:rsidP="00701CDB">
            <w:pPr>
              <w:pStyle w:val="DTStandard"/>
            </w:pPr>
            <w:r>
              <w:rPr>
                <w:noProof/>
              </w:rPr>
              <w:drawing>
                <wp:inline distT="0" distB="0" distL="0" distR="0" wp14:anchorId="467CDCFA" wp14:editId="50EE4CFD">
                  <wp:extent cx="2744971" cy="15480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4971" cy="15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92916C" w14:textId="62EEB069" w:rsidR="00AC26EB" w:rsidRDefault="00BA722A" w:rsidP="00701CDB">
            <w:pPr>
              <w:pStyle w:val="DTStandard"/>
            </w:pPr>
            <w:r>
              <w:t>E</w:t>
            </w:r>
            <w:r w:rsidR="00AC26EB">
              <w:t xml:space="preserve">xecute </w:t>
            </w:r>
            <w:r w:rsidR="00AC26EB" w:rsidRPr="001A70E0">
              <w:t>the script</w:t>
            </w:r>
            <w:r w:rsidR="00CE69CC">
              <w:t xml:space="preserve"> </w:t>
            </w:r>
            <w:r w:rsidR="00CE69CC" w:rsidRPr="00BA722A">
              <w:rPr>
                <w:rStyle w:val="Emphasis"/>
              </w:rPr>
              <w:t>01_Configuration.ps1</w:t>
            </w:r>
            <w:r w:rsidR="00AC26EB">
              <w:t>.</w:t>
            </w:r>
          </w:p>
        </w:tc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03E18AD8" w14:textId="2A299074" w:rsidR="00AC26EB" w:rsidRDefault="00EC04E0" w:rsidP="00701CDB">
            <w:pPr>
              <w:pStyle w:val="DTStandard"/>
            </w:pPr>
            <w:r>
              <w:rPr>
                <w:noProof/>
              </w:rPr>
              <w:drawing>
                <wp:inline distT="0" distB="0" distL="0" distR="0" wp14:anchorId="179779ED" wp14:editId="761A4D69">
                  <wp:extent cx="2744969" cy="1547999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4969" cy="1547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983331" w14:textId="483E3383" w:rsidR="00AC26EB" w:rsidRDefault="00905698" w:rsidP="00701CDB">
            <w:pPr>
              <w:pStyle w:val="DTStandard"/>
            </w:pPr>
            <w:r w:rsidRPr="00905698">
              <w:t xml:space="preserve">Different configuration steps are now </w:t>
            </w:r>
            <w:r w:rsidR="009577B4">
              <w:t xml:space="preserve">being </w:t>
            </w:r>
            <w:r w:rsidRPr="00905698">
              <w:t>run through.</w:t>
            </w:r>
          </w:p>
        </w:tc>
      </w:tr>
      <w:tr w:rsidR="00AC26EB" w14:paraId="18AD5D72" w14:textId="77777777" w:rsidTr="00701CDB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3A995BB3" w14:textId="4F5B1788" w:rsidR="00AC26EB" w:rsidRDefault="00EC04E0" w:rsidP="00AC26EB">
            <w:pPr>
              <w:pStyle w:val="DTStandard"/>
            </w:pPr>
            <w:r>
              <w:rPr>
                <w:noProof/>
              </w:rPr>
              <w:drawing>
                <wp:inline distT="0" distB="0" distL="0" distR="0" wp14:anchorId="74A29532" wp14:editId="34BB1DBC">
                  <wp:extent cx="2744969" cy="1547999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4969" cy="1547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6B443B" w14:textId="07B7B5EE" w:rsidR="00AC26EB" w:rsidRDefault="003E3300" w:rsidP="00AC26EB">
            <w:pPr>
              <w:pStyle w:val="DTStandard"/>
              <w:rPr>
                <w:noProof/>
              </w:rPr>
            </w:pPr>
            <w:r w:rsidRPr="003E3300">
              <w:t>Applying a local policy</w:t>
            </w:r>
            <w:r w:rsidR="00AC26EB">
              <w:t>.</w:t>
            </w:r>
          </w:p>
        </w:tc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55366A67" w14:textId="5FA6EAC8" w:rsidR="00AC26EB" w:rsidRDefault="00EC04E0" w:rsidP="00AC26EB">
            <w:pPr>
              <w:pStyle w:val="DTStandard"/>
            </w:pPr>
            <w:r>
              <w:rPr>
                <w:noProof/>
              </w:rPr>
              <w:drawing>
                <wp:inline distT="0" distB="0" distL="0" distR="0" wp14:anchorId="2189D998" wp14:editId="1A9F8557">
                  <wp:extent cx="2744969" cy="1547999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4969" cy="1547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25795A" w14:textId="3376D51E" w:rsidR="00AC26EB" w:rsidRDefault="002D0EFD" w:rsidP="00AC26EB">
            <w:pPr>
              <w:pStyle w:val="DTStandard"/>
              <w:rPr>
                <w:noProof/>
              </w:rPr>
            </w:pPr>
            <w:r w:rsidRPr="00941004">
              <w:rPr>
                <w:iCs/>
              </w:rPr>
              <w:t>deviceTRUST Demo-Box</w:t>
            </w:r>
            <w:r w:rsidRPr="001A70E0">
              <w:t xml:space="preserve"> </w:t>
            </w:r>
            <w:r>
              <w:rPr>
                <w:iCs/>
              </w:rPr>
              <w:t>C</w:t>
            </w:r>
            <w:r>
              <w:t>onfiguration</w:t>
            </w:r>
            <w:r w:rsidRPr="00AE7E89">
              <w:rPr>
                <w:iCs/>
              </w:rPr>
              <w:t xml:space="preserve"> </w:t>
            </w:r>
            <w:r w:rsidR="00A3552E">
              <w:rPr>
                <w:iCs/>
              </w:rPr>
              <w:t>script execution has finished</w:t>
            </w:r>
            <w:r w:rsidR="00417FC7">
              <w:rPr>
                <w:iCs/>
              </w:rPr>
              <w:t>.</w:t>
            </w:r>
          </w:p>
        </w:tc>
      </w:tr>
    </w:tbl>
    <w:p w14:paraId="3A23A77F" w14:textId="04DD7D3F" w:rsidR="007F70D7" w:rsidRDefault="007F70D7" w:rsidP="00482EA2">
      <w:pPr>
        <w:pStyle w:val="DTStandard"/>
      </w:pPr>
    </w:p>
    <w:p w14:paraId="7E91BA4B" w14:textId="77777777" w:rsidR="00A60AFC" w:rsidRDefault="00A60AFC">
      <w:pPr>
        <w:rPr>
          <w:rFonts w:ascii="Rubik" w:eastAsiaTheme="majorEastAsia" w:hAnsi="Rubik" w:cstheme="majorBidi"/>
          <w:b/>
          <w:sz w:val="32"/>
          <w:szCs w:val="32"/>
        </w:rPr>
      </w:pPr>
      <w:r>
        <w:br w:type="page"/>
      </w:r>
    </w:p>
    <w:p w14:paraId="4632F803" w14:textId="1DCF10F2" w:rsidR="00A60AFC" w:rsidRDefault="00A60AFC" w:rsidP="00A60AFC">
      <w:pPr>
        <w:pStyle w:val="Heading1"/>
      </w:pPr>
      <w:bookmarkStart w:id="20" w:name="_Toc125553144"/>
      <w:r>
        <w:lastRenderedPageBreak/>
        <w:t xml:space="preserve">Step 4: </w:t>
      </w:r>
      <w:r w:rsidR="000A063D" w:rsidRPr="000A063D">
        <w:t>Installation of all required software packages</w:t>
      </w:r>
      <w:bookmarkEnd w:id="20"/>
    </w:p>
    <w:p w14:paraId="295DBAE6" w14:textId="14BE12F8" w:rsidR="00A5393C" w:rsidRDefault="00C66574" w:rsidP="005F4780">
      <w:pPr>
        <w:pStyle w:val="Absatz"/>
      </w:pPr>
      <w:r>
        <w:t>Wait until the server</w:t>
      </w:r>
      <w:r w:rsidR="00A5393C">
        <w:t xml:space="preserve"> has restarted </w:t>
      </w:r>
      <w:r w:rsidR="009577B4">
        <w:t>from the previous step</w:t>
      </w:r>
      <w:r w:rsidR="00A5393C">
        <w:t xml:space="preserve"> and sign in with your administrator account.</w:t>
      </w:r>
    </w:p>
    <w:p w14:paraId="206BF907" w14:textId="578A02E5" w:rsidR="00B01EC1" w:rsidRDefault="00B01EC1" w:rsidP="005D44FB">
      <w:pPr>
        <w:pStyle w:val="Absatz"/>
      </w:pPr>
      <w:r>
        <w:t xml:space="preserve">Open </w:t>
      </w:r>
      <w:r w:rsidRPr="000321CE">
        <w:t>Windows Explorer and navigate to the extracted</w:t>
      </w:r>
      <w:r>
        <w:t xml:space="preserve"> deviceTRUST Demo-Box kit folder </w:t>
      </w:r>
      <w:r w:rsidR="009577B4">
        <w:t>(</w:t>
      </w:r>
      <w:r w:rsidRPr="0089317B">
        <w:rPr>
          <w:rStyle w:val="Emphasis"/>
        </w:rPr>
        <w:t>C:\Transfer\</w:t>
      </w:r>
      <w:r w:rsidR="00ED3C31">
        <w:rPr>
          <w:rStyle w:val="Emphasis"/>
        </w:rPr>
        <w:t>dtdemo-box-</w:t>
      </w:r>
      <w:r w:rsidR="00E71AC9">
        <w:rPr>
          <w:rStyle w:val="Emphasis"/>
        </w:rPr>
        <w:t>23.1.112</w:t>
      </w:r>
      <w:r w:rsidR="009577B4" w:rsidRPr="00440816">
        <w:t>)</w:t>
      </w:r>
      <w:r>
        <w:t>.</w:t>
      </w:r>
    </w:p>
    <w:p w14:paraId="328A5A27" w14:textId="72C53F61" w:rsidR="00A60AFC" w:rsidRDefault="00A60AFC" w:rsidP="005D44FB">
      <w:pPr>
        <w:pStyle w:val="Absatz"/>
      </w:pPr>
      <w:r>
        <w:t xml:space="preserve">Execute the script </w:t>
      </w:r>
      <w:r w:rsidR="009577B4" w:rsidRPr="00231AEE">
        <w:rPr>
          <w:rStyle w:val="Emphasis"/>
        </w:rPr>
        <w:t>02_Software.ps1</w:t>
      </w:r>
      <w:r w:rsidR="009577B4">
        <w:t xml:space="preserve"> by right clicking it and selecting </w:t>
      </w:r>
      <w:r w:rsidR="009577B4" w:rsidRPr="00894B5A">
        <w:rPr>
          <w:rStyle w:val="SubtleEmphasis"/>
        </w:rPr>
        <w:t>Run with PowerShell</w:t>
      </w:r>
      <w:r w:rsidR="009577B4">
        <w:rPr>
          <w:rStyle w:val="SubtleEmphasis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1815F2" w14:paraId="0A5FE3EA" w14:textId="77777777" w:rsidTr="00701CDB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750554CC" w14:textId="77777777" w:rsidR="001815F2" w:rsidRDefault="001815F2" w:rsidP="00701CDB">
            <w:pPr>
              <w:pStyle w:val="DTStandard"/>
            </w:pPr>
            <w:r>
              <w:rPr>
                <w:noProof/>
              </w:rPr>
              <w:drawing>
                <wp:inline distT="0" distB="0" distL="0" distR="0" wp14:anchorId="5467D421" wp14:editId="49DF5A8D">
                  <wp:extent cx="2744969" cy="1547999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4969" cy="1547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92FAD0" w14:textId="2FEB6AB0" w:rsidR="001815F2" w:rsidRDefault="001815F2" w:rsidP="00701CDB">
            <w:pPr>
              <w:pStyle w:val="DTStandard"/>
            </w:pPr>
            <w:r>
              <w:t xml:space="preserve">Execute </w:t>
            </w:r>
            <w:r w:rsidRPr="001A70E0">
              <w:t>the</w:t>
            </w:r>
            <w:r w:rsidR="00C66574" w:rsidRPr="001A70E0">
              <w:t xml:space="preserve"> script</w:t>
            </w:r>
            <w:r w:rsidRPr="001A70E0">
              <w:t xml:space="preserve"> </w:t>
            </w:r>
            <w:r w:rsidR="00D82573" w:rsidRPr="00231AEE">
              <w:rPr>
                <w:rStyle w:val="Emphasis"/>
              </w:rPr>
              <w:t>02_Software</w:t>
            </w:r>
            <w:r w:rsidRPr="00BA722A">
              <w:rPr>
                <w:rStyle w:val="Emphasis"/>
              </w:rPr>
              <w:t>.ps1</w:t>
            </w:r>
            <w:r>
              <w:t>.</w:t>
            </w:r>
          </w:p>
        </w:tc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69ACE7BC" w14:textId="77777777" w:rsidR="001815F2" w:rsidRDefault="001815F2" w:rsidP="00701CDB">
            <w:pPr>
              <w:pStyle w:val="DTStandard"/>
            </w:pPr>
            <w:r>
              <w:rPr>
                <w:noProof/>
              </w:rPr>
              <w:drawing>
                <wp:inline distT="0" distB="0" distL="0" distR="0" wp14:anchorId="2CE3144B" wp14:editId="2CED69AD">
                  <wp:extent cx="2744969" cy="1547999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4969" cy="1547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42FFE6" w14:textId="29E26051" w:rsidR="001815F2" w:rsidRDefault="001815F2" w:rsidP="00701CDB">
            <w:pPr>
              <w:pStyle w:val="DTStandard"/>
            </w:pPr>
            <w:r w:rsidRPr="00905698">
              <w:t xml:space="preserve">Different </w:t>
            </w:r>
            <w:r w:rsidR="00D82573">
              <w:t>software installation</w:t>
            </w:r>
            <w:r w:rsidRPr="00905698">
              <w:t xml:space="preserve"> steps are now </w:t>
            </w:r>
            <w:r w:rsidR="009577B4">
              <w:t>being r</w:t>
            </w:r>
            <w:r w:rsidR="00B4428B">
              <w:t>u</w:t>
            </w:r>
            <w:r w:rsidRPr="00905698">
              <w:t>n through.</w:t>
            </w:r>
          </w:p>
        </w:tc>
      </w:tr>
      <w:tr w:rsidR="001815F2" w14:paraId="796FE317" w14:textId="77777777" w:rsidTr="00701CDB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1BB734D1" w14:textId="77777777" w:rsidR="001815F2" w:rsidRDefault="001815F2" w:rsidP="00701CDB">
            <w:pPr>
              <w:pStyle w:val="DTStandard"/>
            </w:pPr>
            <w:r>
              <w:rPr>
                <w:noProof/>
              </w:rPr>
              <w:drawing>
                <wp:inline distT="0" distB="0" distL="0" distR="0" wp14:anchorId="551E3A1D" wp14:editId="231F513C">
                  <wp:extent cx="2744967" cy="1547998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4967" cy="1547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72013A" w14:textId="2ED0F7AB" w:rsidR="001815F2" w:rsidRDefault="00D82573" w:rsidP="00701CDB">
            <w:pPr>
              <w:pStyle w:val="DTStandard"/>
              <w:rPr>
                <w:noProof/>
              </w:rPr>
            </w:pPr>
            <w:r>
              <w:t xml:space="preserve">Installing deviceTRUST </w:t>
            </w:r>
            <w:r w:rsidR="00412580">
              <w:t>Agent</w:t>
            </w:r>
            <w:r>
              <w:t xml:space="preserve"> and Console</w:t>
            </w:r>
            <w:r w:rsidR="001815F2">
              <w:t>.</w:t>
            </w:r>
          </w:p>
        </w:tc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56A5FCF7" w14:textId="77777777" w:rsidR="001815F2" w:rsidRDefault="001815F2" w:rsidP="00701CDB">
            <w:pPr>
              <w:pStyle w:val="DTStandard"/>
            </w:pPr>
            <w:r>
              <w:rPr>
                <w:noProof/>
              </w:rPr>
              <w:drawing>
                <wp:inline distT="0" distB="0" distL="0" distR="0" wp14:anchorId="6A3F9DF1" wp14:editId="4CE146BF">
                  <wp:extent cx="2744969" cy="1547999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0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4969" cy="1547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E662FA" w14:textId="1BA298D5" w:rsidR="001815F2" w:rsidRDefault="001815F2" w:rsidP="00701CDB">
            <w:pPr>
              <w:pStyle w:val="DTStandard"/>
              <w:rPr>
                <w:noProof/>
              </w:rPr>
            </w:pPr>
            <w:r w:rsidRPr="00941004">
              <w:rPr>
                <w:iCs/>
              </w:rPr>
              <w:t>deviceTRUST Demo-Box</w:t>
            </w:r>
            <w:r w:rsidRPr="001A70E0">
              <w:t xml:space="preserve"> </w:t>
            </w:r>
            <w:r w:rsidR="00DB15EF">
              <w:rPr>
                <w:iCs/>
              </w:rPr>
              <w:t>S</w:t>
            </w:r>
            <w:r w:rsidR="00DB15EF">
              <w:t>oftware</w:t>
            </w:r>
            <w:r w:rsidRPr="00AE7E89">
              <w:rPr>
                <w:iCs/>
              </w:rPr>
              <w:t xml:space="preserve"> </w:t>
            </w:r>
            <w:r w:rsidR="00A3552E">
              <w:rPr>
                <w:iCs/>
              </w:rPr>
              <w:t>script execution has finished</w:t>
            </w:r>
            <w:r>
              <w:t>.</w:t>
            </w:r>
          </w:p>
        </w:tc>
      </w:tr>
    </w:tbl>
    <w:p w14:paraId="22B01601" w14:textId="77777777" w:rsidR="005235B8" w:rsidRDefault="005235B8" w:rsidP="00482EA2">
      <w:pPr>
        <w:pStyle w:val="DTStandard"/>
      </w:pPr>
    </w:p>
    <w:p w14:paraId="41469C2F" w14:textId="77777777" w:rsidR="005235B8" w:rsidRDefault="005235B8">
      <w:pPr>
        <w:rPr>
          <w:rFonts w:ascii="Rubik" w:eastAsiaTheme="majorEastAsia" w:hAnsi="Rubik" w:cstheme="majorBidi"/>
          <w:b/>
          <w:sz w:val="32"/>
          <w:szCs w:val="32"/>
        </w:rPr>
      </w:pPr>
      <w:r>
        <w:br w:type="page"/>
      </w:r>
    </w:p>
    <w:p w14:paraId="7FA52F60" w14:textId="00C1ED36" w:rsidR="005235B8" w:rsidRDefault="005235B8" w:rsidP="005235B8">
      <w:pPr>
        <w:pStyle w:val="Heading1"/>
      </w:pPr>
      <w:bookmarkStart w:id="21" w:name="_Toc125553145"/>
      <w:r>
        <w:lastRenderedPageBreak/>
        <w:t xml:space="preserve">Step 5: Add your deviceTRUST </w:t>
      </w:r>
      <w:proofErr w:type="gramStart"/>
      <w:r w:rsidR="000007BE">
        <w:t>L</w:t>
      </w:r>
      <w:r>
        <w:t>icense</w:t>
      </w:r>
      <w:bookmarkEnd w:id="21"/>
      <w:proofErr w:type="gramEnd"/>
    </w:p>
    <w:p w14:paraId="0569F5AF" w14:textId="47C4D628" w:rsidR="006B0B29" w:rsidRDefault="00C66574" w:rsidP="006B0B29">
      <w:pPr>
        <w:pStyle w:val="Absatz"/>
      </w:pPr>
      <w:r>
        <w:t>Wait until the server</w:t>
      </w:r>
      <w:r w:rsidR="006B0B29">
        <w:t xml:space="preserve"> has restarted </w:t>
      </w:r>
      <w:r w:rsidR="009577B4">
        <w:t>from the previous step</w:t>
      </w:r>
      <w:r w:rsidR="006B0B29">
        <w:t xml:space="preserve"> and sign in with your administrator account.</w:t>
      </w:r>
    </w:p>
    <w:p w14:paraId="401A7FA7" w14:textId="1E8C2370" w:rsidR="007F70D7" w:rsidRDefault="00A60AFC" w:rsidP="00C50BA5">
      <w:pPr>
        <w:pStyle w:val="Absatz"/>
      </w:pPr>
      <w:r>
        <w:t xml:space="preserve">Open the </w:t>
      </w:r>
      <w:r w:rsidRPr="006B0B29">
        <w:rPr>
          <w:rStyle w:val="Emphasis"/>
        </w:rPr>
        <w:t>Local Policy Editor</w:t>
      </w:r>
      <w:r>
        <w:t xml:space="preserve"> from the </w:t>
      </w:r>
      <w:r w:rsidR="00E33177">
        <w:t>a</w:t>
      </w:r>
      <w:r w:rsidR="006B0B29">
        <w:t xml:space="preserve">dministrator </w:t>
      </w:r>
      <w:r>
        <w:t xml:space="preserve">desktop, select </w:t>
      </w:r>
      <w:r w:rsidRPr="006B0B29">
        <w:rPr>
          <w:rStyle w:val="Emphasis"/>
        </w:rPr>
        <w:t>deviceTRUST Console</w:t>
      </w:r>
      <w:r>
        <w:t xml:space="preserve"> under </w:t>
      </w:r>
      <w:r w:rsidRPr="00D4361E">
        <w:rPr>
          <w:rStyle w:val="SubtleEmphasis"/>
        </w:rPr>
        <w:t>Computer Configuration</w:t>
      </w:r>
      <w:r>
        <w:t xml:space="preserve"> and </w:t>
      </w:r>
      <w:r w:rsidR="00E97F32">
        <w:t xml:space="preserve">click on the </w:t>
      </w:r>
      <w:r w:rsidR="00E97F32">
        <w:rPr>
          <w:rStyle w:val="SubtleEmphasis"/>
        </w:rPr>
        <w:t xml:space="preserve">Unlicensed </w:t>
      </w:r>
      <w:r w:rsidR="00E97F32">
        <w:t>button on the homepage</w:t>
      </w:r>
      <w:r>
        <w:t xml:space="preserve">. </w:t>
      </w:r>
      <w:r w:rsidR="005D6816">
        <w:t>A</w:t>
      </w:r>
      <w:r>
        <w:t xml:space="preserve">dd your personalized deviceTRUST </w:t>
      </w:r>
      <w:r w:rsidR="000007BE">
        <w:t>L</w:t>
      </w:r>
      <w:r>
        <w:t>icense</w:t>
      </w:r>
      <w:r w:rsidR="005D6816">
        <w:t xml:space="preserve"> and click OK and save the policy.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D4361E" w14:paraId="0FAF67E9" w14:textId="77777777" w:rsidTr="00701CDB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5F8A645C" w14:textId="77777777" w:rsidR="00D4361E" w:rsidRDefault="00D4361E" w:rsidP="00701CDB">
            <w:pPr>
              <w:pStyle w:val="DTStandard"/>
            </w:pPr>
            <w:r>
              <w:rPr>
                <w:noProof/>
              </w:rPr>
              <w:drawing>
                <wp:inline distT="0" distB="0" distL="0" distR="0" wp14:anchorId="57322165" wp14:editId="618F6876">
                  <wp:extent cx="2744969" cy="1547999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1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4969" cy="1547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38F742" w14:textId="711F8012" w:rsidR="00D4361E" w:rsidRDefault="00D4361E" w:rsidP="00701CDB">
            <w:pPr>
              <w:pStyle w:val="DTStandard"/>
            </w:pPr>
            <w:r>
              <w:t xml:space="preserve">Execute </w:t>
            </w:r>
            <w:r w:rsidR="001570FD">
              <w:t>Local Policy Editor</w:t>
            </w:r>
            <w:r>
              <w:t>.</w:t>
            </w:r>
          </w:p>
        </w:tc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33729703" w14:textId="77777777" w:rsidR="00D4361E" w:rsidRDefault="00D4361E" w:rsidP="00701CDB">
            <w:pPr>
              <w:pStyle w:val="DTStandard"/>
            </w:pPr>
            <w:r>
              <w:rPr>
                <w:noProof/>
              </w:rPr>
              <w:drawing>
                <wp:inline distT="0" distB="0" distL="0" distR="0" wp14:anchorId="37189DCA" wp14:editId="47ED5350">
                  <wp:extent cx="2744967" cy="1521307"/>
                  <wp:effectExtent l="0" t="0" r="0" b="317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2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4967" cy="1521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18277B" w14:textId="7BAF977E" w:rsidR="00D4361E" w:rsidRDefault="001570FD" w:rsidP="00701CDB">
            <w:pPr>
              <w:pStyle w:val="DTStandard"/>
            </w:pPr>
            <w:r>
              <w:t xml:space="preserve">Add your personalized deviceTRUST </w:t>
            </w:r>
            <w:r w:rsidR="00460ADB">
              <w:t>L</w:t>
            </w:r>
            <w:r>
              <w:t>icense</w:t>
            </w:r>
            <w:r w:rsidR="00D4361E" w:rsidRPr="00905698">
              <w:t>.</w:t>
            </w:r>
          </w:p>
        </w:tc>
      </w:tr>
    </w:tbl>
    <w:p w14:paraId="488382DA" w14:textId="3C06F80F" w:rsidR="00A60AFC" w:rsidRDefault="008112E2" w:rsidP="00A6732A">
      <w:pPr>
        <w:pStyle w:val="Absatz"/>
      </w:pPr>
      <w:r>
        <w:t xml:space="preserve">Restart the server after applying your </w:t>
      </w:r>
      <w:r w:rsidR="00A6732A">
        <w:t xml:space="preserve">personalized </w:t>
      </w:r>
      <w:r>
        <w:t xml:space="preserve">deviceTRUST </w:t>
      </w:r>
      <w:r w:rsidR="00460ADB">
        <w:t>L</w:t>
      </w:r>
      <w:r w:rsidR="00A6732A">
        <w:t>icense.</w:t>
      </w:r>
    </w:p>
    <w:p w14:paraId="4128E716" w14:textId="59361C38" w:rsidR="00A60AFC" w:rsidRDefault="00A60AFC" w:rsidP="00482EA2">
      <w:pPr>
        <w:pStyle w:val="DTStandard"/>
      </w:pPr>
    </w:p>
    <w:p w14:paraId="740FD5FB" w14:textId="77777777" w:rsidR="009549E7" w:rsidRDefault="009549E7">
      <w:pPr>
        <w:rPr>
          <w:rFonts w:ascii="Rubik" w:eastAsiaTheme="majorEastAsia" w:hAnsi="Rubik" w:cstheme="majorBidi"/>
          <w:b/>
          <w:sz w:val="32"/>
          <w:szCs w:val="32"/>
        </w:rPr>
      </w:pPr>
      <w:r>
        <w:br w:type="page"/>
      </w:r>
    </w:p>
    <w:p w14:paraId="152C8444" w14:textId="29F86449" w:rsidR="009549E7" w:rsidRDefault="009549E7" w:rsidP="009549E7">
      <w:pPr>
        <w:pStyle w:val="Heading1"/>
      </w:pPr>
      <w:bookmarkStart w:id="22" w:name="_Toc125553146"/>
      <w:r>
        <w:lastRenderedPageBreak/>
        <w:t xml:space="preserve">Step </w:t>
      </w:r>
      <w:r w:rsidR="004315DE">
        <w:t>6</w:t>
      </w:r>
      <w:r>
        <w:t xml:space="preserve">: </w:t>
      </w:r>
      <w:r w:rsidR="00487DCA">
        <w:t xml:space="preserve">Prepare local host as remote </w:t>
      </w:r>
      <w:proofErr w:type="gramStart"/>
      <w:r w:rsidR="00487DCA">
        <w:t>device</w:t>
      </w:r>
      <w:bookmarkEnd w:id="22"/>
      <w:proofErr w:type="gramEnd"/>
    </w:p>
    <w:p w14:paraId="67DAD362" w14:textId="5E1D7860" w:rsidR="009549E7" w:rsidRDefault="009549E7" w:rsidP="00FA6E2B">
      <w:pPr>
        <w:pStyle w:val="Absatz"/>
      </w:pPr>
      <w:r>
        <w:t xml:space="preserve">Copy the folder </w:t>
      </w:r>
      <w:r w:rsidRPr="00E33177">
        <w:rPr>
          <w:rStyle w:val="Emphasis"/>
        </w:rPr>
        <w:t>deviceTRUST Demo-Box</w:t>
      </w:r>
      <w:r>
        <w:t xml:space="preserve"> from the administrator</w:t>
      </w:r>
      <w:r w:rsidR="00D22651">
        <w:t>’s</w:t>
      </w:r>
      <w:r>
        <w:t xml:space="preserve"> desktop to the </w:t>
      </w:r>
      <w:r w:rsidR="00A90218">
        <w:t>PC</w:t>
      </w:r>
      <w:r>
        <w:t xml:space="preserve"> which will act as the remote device.</w:t>
      </w:r>
    </w:p>
    <w:p w14:paraId="50EC36A9" w14:textId="1BEC6AF6" w:rsidR="009549E7" w:rsidRDefault="001F009F" w:rsidP="00FA6E2B">
      <w:pPr>
        <w:pStyle w:val="Absatz"/>
      </w:pPr>
      <w:r w:rsidRPr="001F009F">
        <w:t>In the folder you will find all the necessary resources to connect to the Microsoft server with the user</w:t>
      </w:r>
      <w:r w:rsidR="00A90218">
        <w:t xml:space="preserve"> “</w:t>
      </w:r>
      <w:r w:rsidR="00A90218" w:rsidRPr="001F009F">
        <w:t>demo</w:t>
      </w:r>
      <w:r w:rsidR="00A90218">
        <w:t>”</w:t>
      </w:r>
      <w:r w:rsidRPr="001F009F">
        <w:t xml:space="preserve"> </w:t>
      </w:r>
      <w:r w:rsidR="00A90218">
        <w:t>via</w:t>
      </w:r>
      <w:r w:rsidRPr="001F009F">
        <w:t xml:space="preserve"> RDP.</w:t>
      </w:r>
    </w:p>
    <w:p w14:paraId="10F9C5FE" w14:textId="05F91D6B" w:rsidR="009549E7" w:rsidRDefault="00A90218" w:rsidP="00FA6E2B">
      <w:pPr>
        <w:pStyle w:val="Absatz"/>
      </w:pPr>
      <w:r w:rsidRPr="00A90218">
        <w:rPr>
          <w:iCs/>
        </w:rPr>
        <w:t>The</w:t>
      </w:r>
      <w:r>
        <w:rPr>
          <w:rStyle w:val="Emphasis"/>
        </w:rPr>
        <w:t xml:space="preserve"> </w:t>
      </w:r>
      <w:r w:rsidR="009549E7" w:rsidRPr="00D276CD">
        <w:rPr>
          <w:rStyle w:val="Emphasis"/>
        </w:rPr>
        <w:t xml:space="preserve">Subfolder </w:t>
      </w:r>
      <w:r w:rsidR="004750BC">
        <w:rPr>
          <w:rStyle w:val="Emphasis"/>
        </w:rPr>
        <w:t>“</w:t>
      </w:r>
      <w:r w:rsidR="009549E7" w:rsidRPr="00D276CD">
        <w:rPr>
          <w:rStyle w:val="Emphasis"/>
        </w:rPr>
        <w:t>Client</w:t>
      </w:r>
      <w:r w:rsidR="00813D6B">
        <w:rPr>
          <w:rStyle w:val="Emphasis"/>
        </w:rPr>
        <w:t xml:space="preserve"> Extension</w:t>
      </w:r>
      <w:r w:rsidR="00512C72">
        <w:rPr>
          <w:rStyle w:val="Emphasis"/>
        </w:rPr>
        <w:t>”</w:t>
      </w:r>
      <w:r w:rsidR="009549E7">
        <w:t xml:space="preserve"> contains the </w:t>
      </w:r>
      <w:r w:rsidR="009549E7" w:rsidRPr="00B027FD">
        <w:rPr>
          <w:rStyle w:val="SubtleEmphasis"/>
        </w:rPr>
        <w:t xml:space="preserve">deviceTRUST Client </w:t>
      </w:r>
      <w:r w:rsidR="00246734">
        <w:rPr>
          <w:rStyle w:val="SubtleEmphasis"/>
        </w:rPr>
        <w:t xml:space="preserve">Extension </w:t>
      </w:r>
      <w:r w:rsidR="009549E7" w:rsidRPr="00B027FD">
        <w:rPr>
          <w:rStyle w:val="SubtleEmphasis"/>
        </w:rPr>
        <w:t>installer</w:t>
      </w:r>
      <w:r w:rsidR="009549E7">
        <w:t xml:space="preserve"> for the </w:t>
      </w:r>
      <w:r>
        <w:t>PC</w:t>
      </w:r>
      <w:r w:rsidR="009549E7">
        <w:t xml:space="preserve"> which needs to be installed before</w:t>
      </w:r>
      <w:r w:rsidR="00C90BF0">
        <w:t xml:space="preserve"> starting the RDP connection</w:t>
      </w:r>
      <w:r w:rsidR="009549E7">
        <w:t>.</w:t>
      </w:r>
    </w:p>
    <w:p w14:paraId="592D5785" w14:textId="4E471F88" w:rsidR="009549E7" w:rsidRDefault="00A90218" w:rsidP="00FA6E2B">
      <w:pPr>
        <w:pStyle w:val="Absatz"/>
      </w:pPr>
      <w:r w:rsidRPr="00A90218">
        <w:rPr>
          <w:iCs/>
        </w:rPr>
        <w:t>The</w:t>
      </w:r>
      <w:r>
        <w:rPr>
          <w:rStyle w:val="Emphasis"/>
        </w:rPr>
        <w:t xml:space="preserve"> </w:t>
      </w:r>
      <w:r w:rsidR="009549E7" w:rsidRPr="00D276CD">
        <w:rPr>
          <w:rStyle w:val="Emphasis"/>
        </w:rPr>
        <w:t xml:space="preserve">Subfolder </w:t>
      </w:r>
      <w:r w:rsidR="00512C72">
        <w:rPr>
          <w:rStyle w:val="Emphasis"/>
        </w:rPr>
        <w:t>“</w:t>
      </w:r>
      <w:r w:rsidR="009549E7" w:rsidRPr="00D276CD">
        <w:rPr>
          <w:rStyle w:val="Emphasis"/>
        </w:rPr>
        <w:t>Demo Tool</w:t>
      </w:r>
      <w:r w:rsidR="00512C72">
        <w:rPr>
          <w:rStyle w:val="Emphasis"/>
        </w:rPr>
        <w:t>”</w:t>
      </w:r>
      <w:r w:rsidR="009549E7">
        <w:t xml:space="preserve"> contains the </w:t>
      </w:r>
      <w:r w:rsidR="00A16068">
        <w:rPr>
          <w:rStyle w:val="SubtleEmphasis"/>
        </w:rPr>
        <w:t>deviceTRUST Demo-Tool</w:t>
      </w:r>
      <w:r w:rsidR="009549E7">
        <w:t xml:space="preserve"> which needs to be started before </w:t>
      </w:r>
      <w:r w:rsidR="00512C72">
        <w:t>connecting to the Demo-Box via RDP</w:t>
      </w:r>
      <w:r w:rsidR="009549E7">
        <w:t>.</w:t>
      </w:r>
    </w:p>
    <w:p w14:paraId="3B8376A3" w14:textId="11CDE214" w:rsidR="009549E7" w:rsidRDefault="00A90218" w:rsidP="00FA6E2B">
      <w:pPr>
        <w:pStyle w:val="Absatz"/>
      </w:pPr>
      <w:r w:rsidRPr="00A90218">
        <w:rPr>
          <w:iCs/>
        </w:rPr>
        <w:t>The</w:t>
      </w:r>
      <w:r>
        <w:rPr>
          <w:rStyle w:val="Emphasis"/>
        </w:rPr>
        <w:t xml:space="preserve"> </w:t>
      </w:r>
      <w:r w:rsidR="009549E7" w:rsidRPr="00D276CD">
        <w:rPr>
          <w:rStyle w:val="Emphasis"/>
        </w:rPr>
        <w:t xml:space="preserve">Subfolder </w:t>
      </w:r>
      <w:r w:rsidR="00512C72">
        <w:rPr>
          <w:rStyle w:val="Emphasis"/>
        </w:rPr>
        <w:t>“</w:t>
      </w:r>
      <w:r w:rsidR="009549E7" w:rsidRPr="00D276CD">
        <w:rPr>
          <w:rStyle w:val="Emphasis"/>
        </w:rPr>
        <w:t>Presentation</w:t>
      </w:r>
      <w:r w:rsidR="00512C72">
        <w:rPr>
          <w:rStyle w:val="Emphasis"/>
        </w:rPr>
        <w:t>”</w:t>
      </w:r>
      <w:r w:rsidR="009549E7">
        <w:t xml:space="preserve"> contains the </w:t>
      </w:r>
      <w:r w:rsidR="009549E7" w:rsidRPr="00B027FD">
        <w:rPr>
          <w:rStyle w:val="SubtleEmphasis"/>
        </w:rPr>
        <w:t xml:space="preserve">deviceTRUST </w:t>
      </w:r>
      <w:r w:rsidR="00F45D26" w:rsidRPr="00B027FD">
        <w:rPr>
          <w:rStyle w:val="SubtleEmphasis"/>
        </w:rPr>
        <w:t>corporate</w:t>
      </w:r>
      <w:r w:rsidR="009549E7" w:rsidRPr="00B027FD">
        <w:rPr>
          <w:rStyle w:val="SubtleEmphasis"/>
        </w:rPr>
        <w:t xml:space="preserve"> slide deck</w:t>
      </w:r>
      <w:r w:rsidR="009549E7">
        <w:t xml:space="preserve"> in English and German </w:t>
      </w:r>
      <w:r w:rsidR="00B42E23">
        <w:t xml:space="preserve">language </w:t>
      </w:r>
      <w:r w:rsidR="009549E7">
        <w:t>and can be used to pitch the deviceTRUST story to your audience.</w:t>
      </w:r>
    </w:p>
    <w:p w14:paraId="0BE57966" w14:textId="55D46423" w:rsidR="00A60AFC" w:rsidRDefault="00A90218" w:rsidP="00FA6E2B">
      <w:pPr>
        <w:pStyle w:val="Absatz"/>
      </w:pPr>
      <w:r w:rsidRPr="00A90218">
        <w:rPr>
          <w:iCs/>
        </w:rPr>
        <w:t>The</w:t>
      </w:r>
      <w:r>
        <w:rPr>
          <w:rStyle w:val="Emphasis"/>
        </w:rPr>
        <w:t xml:space="preserve"> </w:t>
      </w:r>
      <w:r w:rsidR="009549E7" w:rsidRPr="00D276CD">
        <w:rPr>
          <w:rStyle w:val="Emphasis"/>
        </w:rPr>
        <w:t xml:space="preserve">Subfolder </w:t>
      </w:r>
      <w:r w:rsidR="00512C72">
        <w:rPr>
          <w:rStyle w:val="Emphasis"/>
        </w:rPr>
        <w:t>“</w:t>
      </w:r>
      <w:r w:rsidR="009549E7" w:rsidRPr="00D276CD">
        <w:rPr>
          <w:rStyle w:val="Emphasis"/>
        </w:rPr>
        <w:t>RDP</w:t>
      </w:r>
      <w:r w:rsidR="00445F56">
        <w:rPr>
          <w:rStyle w:val="Emphasis"/>
        </w:rPr>
        <w:t xml:space="preserve"> Files</w:t>
      </w:r>
      <w:r w:rsidR="00512C72">
        <w:rPr>
          <w:rStyle w:val="Emphasis"/>
        </w:rPr>
        <w:t>”</w:t>
      </w:r>
      <w:r w:rsidR="009549E7">
        <w:t xml:space="preserve"> contains </w:t>
      </w:r>
      <w:r w:rsidR="009549E7" w:rsidRPr="00B027FD">
        <w:rPr>
          <w:rStyle w:val="SubtleEmphasis"/>
        </w:rPr>
        <w:t>RDP file</w:t>
      </w:r>
      <w:r w:rsidR="00445F56">
        <w:rPr>
          <w:rStyle w:val="SubtleEmphasis"/>
        </w:rPr>
        <w:t>s</w:t>
      </w:r>
      <w:r w:rsidR="009549E7">
        <w:t xml:space="preserve"> </w:t>
      </w:r>
      <w:r w:rsidR="00445F56">
        <w:t xml:space="preserve">for different screen resolutions </w:t>
      </w:r>
      <w:r w:rsidR="009549E7">
        <w:t xml:space="preserve">which needs to be </w:t>
      </w:r>
      <w:r w:rsidR="009C6019">
        <w:t xml:space="preserve">executed </w:t>
      </w:r>
      <w:r w:rsidR="009549E7">
        <w:t xml:space="preserve">to </w:t>
      </w:r>
      <w:r w:rsidR="00BA0B3F">
        <w:t xml:space="preserve">establish the RDP connection and to </w:t>
      </w:r>
      <w:r w:rsidR="009549E7">
        <w:t xml:space="preserve">sign into the Microsoft Server </w:t>
      </w:r>
      <w:r w:rsidR="00356D71">
        <w:t>using</w:t>
      </w:r>
      <w:r w:rsidR="009549E7">
        <w:t xml:space="preserve"> </w:t>
      </w:r>
      <w:r w:rsidR="00D276CD">
        <w:t xml:space="preserve">the </w:t>
      </w:r>
      <w:r w:rsidR="009549E7">
        <w:t>user</w:t>
      </w:r>
      <w:r w:rsidR="00356D71">
        <w:t xml:space="preserve"> “demo”.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885C44" w14:paraId="30C488A9" w14:textId="77777777" w:rsidTr="00701CDB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52C6062C" w14:textId="77777777" w:rsidR="00885C44" w:rsidRDefault="00885C44" w:rsidP="00701CDB">
            <w:pPr>
              <w:pStyle w:val="DTStandard"/>
            </w:pPr>
            <w:r>
              <w:rPr>
                <w:noProof/>
              </w:rPr>
              <w:drawing>
                <wp:inline distT="0" distB="0" distL="0" distR="0" wp14:anchorId="7EBB8293" wp14:editId="7765EDFD">
                  <wp:extent cx="2320225" cy="1458174"/>
                  <wp:effectExtent l="0" t="0" r="4445" b="889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0225" cy="1458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E7B3C2" w14:textId="1F19EFB3" w:rsidR="00885C44" w:rsidRDefault="00885C44" w:rsidP="00701CDB">
            <w:pPr>
              <w:pStyle w:val="DTStandard"/>
            </w:pPr>
            <w:r>
              <w:t xml:space="preserve">Content of the </w:t>
            </w:r>
            <w:r w:rsidRPr="00885C44">
              <w:rPr>
                <w:rStyle w:val="Emphasis"/>
              </w:rPr>
              <w:t>deviceTRUST Demo-Box</w:t>
            </w:r>
            <w:r w:rsidRPr="00885C44">
              <w:t xml:space="preserve"> f</w:t>
            </w:r>
            <w:r>
              <w:t>older.</w:t>
            </w:r>
          </w:p>
        </w:tc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5846D775" w14:textId="74DCA50B" w:rsidR="00885C44" w:rsidRDefault="00885C44" w:rsidP="00701CDB">
            <w:pPr>
              <w:pStyle w:val="DTStandard"/>
            </w:pPr>
          </w:p>
        </w:tc>
      </w:tr>
    </w:tbl>
    <w:p w14:paraId="7A082E18" w14:textId="26DD4C3A" w:rsidR="007F70D7" w:rsidRDefault="007F70D7" w:rsidP="00482EA2">
      <w:pPr>
        <w:pStyle w:val="DTStandard"/>
      </w:pPr>
    </w:p>
    <w:p w14:paraId="438C2432" w14:textId="77777777" w:rsidR="00885C44" w:rsidRDefault="00885C44">
      <w:pPr>
        <w:rPr>
          <w:rFonts w:ascii="Rubik" w:eastAsiaTheme="majorEastAsia" w:hAnsi="Rubik" w:cstheme="majorBidi"/>
          <w:b/>
          <w:sz w:val="32"/>
          <w:szCs w:val="32"/>
        </w:rPr>
      </w:pPr>
      <w:r>
        <w:br w:type="page"/>
      </w:r>
    </w:p>
    <w:p w14:paraId="1D75214C" w14:textId="256B9C26" w:rsidR="00487DCA" w:rsidRDefault="00487DCA" w:rsidP="00487DCA">
      <w:pPr>
        <w:pStyle w:val="Heading1"/>
      </w:pPr>
      <w:bookmarkStart w:id="23" w:name="_Toc125553147"/>
      <w:r>
        <w:lastRenderedPageBreak/>
        <w:t xml:space="preserve">Step 7: </w:t>
      </w:r>
      <w:r w:rsidRPr="00B32B95">
        <w:t xml:space="preserve">Establish </w:t>
      </w:r>
      <w:r w:rsidR="007C7B36" w:rsidRPr="00B32B95">
        <w:t>an</w:t>
      </w:r>
      <w:r w:rsidRPr="00B32B95">
        <w:t xml:space="preserve"> RDP connection to the Microsoft Server</w:t>
      </w:r>
      <w:bookmarkEnd w:id="23"/>
    </w:p>
    <w:p w14:paraId="607FDCE2" w14:textId="64B69733" w:rsidR="00831289" w:rsidRDefault="00831289" w:rsidP="00831289">
      <w:pPr>
        <w:pStyle w:val="Absatz"/>
      </w:pPr>
      <w:r w:rsidRPr="00831289">
        <w:t>Establish the RDP connection</w:t>
      </w:r>
      <w:r>
        <w:t xml:space="preserve"> and sign into the Microsoft Server as demo user (Name: </w:t>
      </w:r>
      <w:r w:rsidR="00CD61D5">
        <w:t>U</w:t>
      </w:r>
      <w:r w:rsidR="002E5928">
        <w:t>ser</w:t>
      </w:r>
      <w:r>
        <w:t>, Password: dT$).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492F62" w14:paraId="5EC31EB4" w14:textId="77777777" w:rsidTr="000E393F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7423BEAC" w14:textId="77777777" w:rsidR="00492F62" w:rsidRDefault="00492F62" w:rsidP="000E393F">
            <w:pPr>
              <w:pStyle w:val="DTStandard"/>
            </w:pPr>
            <w:r>
              <w:rPr>
                <w:noProof/>
              </w:rPr>
              <w:drawing>
                <wp:inline distT="0" distB="0" distL="0" distR="0" wp14:anchorId="7E7DD52D" wp14:editId="01A03596">
                  <wp:extent cx="2747364" cy="1481772"/>
                  <wp:effectExtent l="0" t="0" r="0" b="444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IVEDEMO-2021-02-25-12-03-38.pn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364" cy="1481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56D3F5" w14:textId="0AC40706" w:rsidR="00492F62" w:rsidRDefault="00FE478C" w:rsidP="000E393F">
            <w:pPr>
              <w:pStyle w:val="DTStandard"/>
            </w:pPr>
            <w:r>
              <w:t xml:space="preserve">Signed in with </w:t>
            </w:r>
            <w:r w:rsidR="002C62F0">
              <w:t>u</w:t>
            </w:r>
            <w:r>
              <w:t>ser</w:t>
            </w:r>
            <w:r w:rsidR="001121C7">
              <w:t xml:space="preserve"> “</w:t>
            </w:r>
            <w:r w:rsidR="00CD61D5">
              <w:t>U</w:t>
            </w:r>
            <w:r w:rsidR="00FB566D">
              <w:t>ser</w:t>
            </w:r>
            <w:r w:rsidR="001121C7">
              <w:t>”</w:t>
            </w:r>
            <w:r w:rsidR="00492F62">
              <w:t>.</w:t>
            </w:r>
          </w:p>
        </w:tc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100E2111" w14:textId="77777777" w:rsidR="00492F62" w:rsidRDefault="00492F62" w:rsidP="000E393F">
            <w:pPr>
              <w:pStyle w:val="DTStandard"/>
            </w:pPr>
            <w:r>
              <w:rPr>
                <w:noProof/>
              </w:rPr>
              <w:drawing>
                <wp:inline distT="0" distB="0" distL="0" distR="0" wp14:anchorId="7EE8D47D" wp14:editId="6AE12AD0">
                  <wp:extent cx="2747364" cy="1483862"/>
                  <wp:effectExtent l="0" t="0" r="0" b="254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IVEDEMO-2021-02-25-12-03-38.pn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364" cy="1483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175276" w14:textId="0B59F359" w:rsidR="00492F62" w:rsidRDefault="00FE478C" w:rsidP="000E393F">
            <w:pPr>
              <w:pStyle w:val="DTStandard"/>
            </w:pPr>
            <w:r>
              <w:t>Conditional Access in Notification mode</w:t>
            </w:r>
            <w:r w:rsidR="00492F62" w:rsidRPr="00905698">
              <w:t>.</w:t>
            </w:r>
          </w:p>
        </w:tc>
      </w:tr>
      <w:tr w:rsidR="00873E5E" w14:paraId="6393E40F" w14:textId="77777777" w:rsidTr="000E393F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23A65649" w14:textId="77777777" w:rsidR="00873E5E" w:rsidRDefault="00873E5E" w:rsidP="00873E5E">
            <w:pPr>
              <w:pStyle w:val="DTStandard"/>
            </w:pPr>
            <w:r>
              <w:rPr>
                <w:noProof/>
              </w:rPr>
              <w:drawing>
                <wp:inline distT="0" distB="0" distL="0" distR="0" wp14:anchorId="6A4C42B8" wp14:editId="2DBD8EC6">
                  <wp:extent cx="2743492" cy="1481772"/>
                  <wp:effectExtent l="0" t="0" r="0" b="444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IVEDEMO-2021-02-25-12-03-38.pn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492" cy="1481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BF569F" w14:textId="767828B9" w:rsidR="00873E5E" w:rsidRDefault="00FE478C" w:rsidP="00873E5E">
            <w:pPr>
              <w:pStyle w:val="DTStandard"/>
              <w:rPr>
                <w:noProof/>
              </w:rPr>
            </w:pPr>
            <w:r>
              <w:t>Conditional Access in Enforcement mode</w:t>
            </w:r>
            <w:r w:rsidR="00873E5E">
              <w:t>.</w:t>
            </w:r>
          </w:p>
        </w:tc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7E4C21A2" w14:textId="77777777" w:rsidR="00873E5E" w:rsidRDefault="00873E5E" w:rsidP="00873E5E">
            <w:pPr>
              <w:pStyle w:val="DTStandard"/>
            </w:pPr>
            <w:r>
              <w:rPr>
                <w:noProof/>
              </w:rPr>
              <w:drawing>
                <wp:inline distT="0" distB="0" distL="0" distR="0" wp14:anchorId="7C1BAC47" wp14:editId="131433A2">
                  <wp:extent cx="2747362" cy="1483862"/>
                  <wp:effectExtent l="0" t="0" r="0" b="254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IVEDEMO-2021-02-25-12-03-38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362" cy="1483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6AB44E" w14:textId="1E31B40A" w:rsidR="00873E5E" w:rsidRDefault="00FE478C" w:rsidP="00873E5E">
            <w:pPr>
              <w:pStyle w:val="DTStandard"/>
              <w:rPr>
                <w:noProof/>
              </w:rPr>
            </w:pPr>
            <w:r>
              <w:t>Conditional Application Access in Enforcement mode.</w:t>
            </w:r>
          </w:p>
        </w:tc>
      </w:tr>
      <w:tr w:rsidR="00873E5E" w14:paraId="44CBACD2" w14:textId="77777777" w:rsidTr="000E393F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213CAADC" w14:textId="77777777" w:rsidR="00873E5E" w:rsidRDefault="00873E5E" w:rsidP="00873E5E">
            <w:pPr>
              <w:pStyle w:val="DTStandard"/>
            </w:pPr>
            <w:r>
              <w:rPr>
                <w:noProof/>
              </w:rPr>
              <w:drawing>
                <wp:inline distT="0" distB="0" distL="0" distR="0" wp14:anchorId="7B1BC982" wp14:editId="6A23B746">
                  <wp:extent cx="2734154" cy="1481772"/>
                  <wp:effectExtent l="0" t="0" r="0" b="444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IVEDEMO-2021-02-25-12-03-38.pn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4154" cy="1481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29550C" w14:textId="11A03A31" w:rsidR="00873E5E" w:rsidRDefault="00FE478C" w:rsidP="00873E5E">
            <w:pPr>
              <w:pStyle w:val="DTStandard"/>
              <w:rPr>
                <w:noProof/>
              </w:rPr>
            </w:pPr>
            <w:r>
              <w:t>Conditional Configuration in Enforcement mode.</w:t>
            </w:r>
          </w:p>
        </w:tc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65B0A58B" w14:textId="4AC0076D" w:rsidR="00873E5E" w:rsidRDefault="00873E5E" w:rsidP="00873E5E">
            <w:pPr>
              <w:pStyle w:val="DTStandard"/>
              <w:rPr>
                <w:noProof/>
              </w:rPr>
            </w:pPr>
          </w:p>
        </w:tc>
      </w:tr>
    </w:tbl>
    <w:p w14:paraId="402B174F" w14:textId="177F30AA" w:rsidR="00E7041E" w:rsidRDefault="00E7041E" w:rsidP="00E7041E">
      <w:pPr>
        <w:pStyle w:val="Heading1"/>
      </w:pPr>
      <w:bookmarkStart w:id="24" w:name="_Toc125553148"/>
      <w:r>
        <w:lastRenderedPageBreak/>
        <w:t>Summary</w:t>
      </w:r>
      <w:bookmarkEnd w:id="24"/>
    </w:p>
    <w:p w14:paraId="43BC61FF" w14:textId="76FB5D2B" w:rsidR="00E7041E" w:rsidRPr="004B5BE7" w:rsidRDefault="00E7041E" w:rsidP="00482EA2">
      <w:pPr>
        <w:pStyle w:val="DTStandard"/>
      </w:pPr>
      <w:r>
        <w:t xml:space="preserve">Your deviceTRUST Demo-Box environment is now ready and can be used to demonstrate </w:t>
      </w:r>
      <w:r w:rsidR="00653A4A">
        <w:t xml:space="preserve">the </w:t>
      </w:r>
      <w:r>
        <w:t xml:space="preserve">deviceTRUST </w:t>
      </w:r>
      <w:r w:rsidR="00653A4A">
        <w:t>Contextual Security solution.</w:t>
      </w:r>
    </w:p>
    <w:sectPr w:rsidR="00E7041E" w:rsidRPr="004B5BE7" w:rsidSect="00F0533D">
      <w:headerReference w:type="default" r:id="rId38"/>
      <w:footerReference w:type="default" r:id="rId39"/>
      <w:headerReference w:type="first" r:id="rId40"/>
      <w:footerReference w:type="first" r:id="rId41"/>
      <w:pgSz w:w="11906" w:h="16838"/>
      <w:pgMar w:top="2268" w:right="1134" w:bottom="1701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F0DC9E" w14:textId="77777777" w:rsidR="00555C01" w:rsidRDefault="00555C01" w:rsidP="00E56E53">
      <w:r>
        <w:separator/>
      </w:r>
    </w:p>
  </w:endnote>
  <w:endnote w:type="continuationSeparator" w:id="0">
    <w:p w14:paraId="23B48876" w14:textId="77777777" w:rsidR="00555C01" w:rsidRDefault="00555C01" w:rsidP="00E56E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nter">
    <w:altName w:val="Calibri"/>
    <w:panose1 w:val="02000503000000020004"/>
    <w:charset w:val="00"/>
    <w:family w:val="auto"/>
    <w:pitch w:val="variable"/>
    <w:sig w:usb0="E0000AFF" w:usb1="5200A1F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(Textkörper CS)">
    <w:altName w:val="Times New Roman"/>
    <w:charset w:val="00"/>
    <w:family w:val="roman"/>
    <w:pitch w:val="default"/>
  </w:font>
  <w:font w:name="Rubik">
    <w:altName w:val="Arial"/>
    <w:panose1 w:val="00000000000000000000"/>
    <w:charset w:val="00"/>
    <w:family w:val="auto"/>
    <w:pitch w:val="variable"/>
    <w:sig w:usb0="A0000A6F" w:usb1="4000205B" w:usb2="00000000" w:usb3="00000000" w:csb0="000000B7" w:csb1="00000000"/>
  </w:font>
  <w:font w:name="Rubik Light">
    <w:panose1 w:val="00000000000000000000"/>
    <w:charset w:val="00"/>
    <w:family w:val="auto"/>
    <w:pitch w:val="variable"/>
    <w:sig w:usb0="A0000A6F" w:usb1="4000205B" w:usb2="00000000" w:usb3="00000000" w:csb0="000000B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9E16A2" w14:textId="610793EA" w:rsidR="00451320" w:rsidRDefault="005C274E" w:rsidP="00E56E53">
    <w:pPr>
      <w:pStyle w:val="Footer"/>
    </w:pPr>
    <w:r>
      <w:tab/>
    </w:r>
    <w:r w:rsidR="009F0F37">
      <w:fldChar w:fldCharType="begin"/>
    </w:r>
    <w:r w:rsidR="009F0F37">
      <w:instrText>PAGE   \* MERGEFORMAT</w:instrText>
    </w:r>
    <w:r w:rsidR="009F0F37">
      <w:fldChar w:fldCharType="separate"/>
    </w:r>
    <w:r w:rsidR="009F0F37">
      <w:rPr>
        <w:lang w:val="de-DE"/>
      </w:rPr>
      <w:t>1</w:t>
    </w:r>
    <w:r w:rsidR="009F0F37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544E7A" w14:textId="77777777" w:rsidR="001E4B04" w:rsidRDefault="00CA400B" w:rsidP="00E56E53">
    <w:pPr>
      <w:pStyle w:val="Footer"/>
    </w:pPr>
    <w:r>
      <w:rPr>
        <w:noProof/>
      </w:rPr>
      <w:drawing>
        <wp:anchor distT="0" distB="0" distL="114300" distR="114300" simplePos="0" relativeHeight="251666430" behindDoc="1" locked="1" layoutInCell="1" allowOverlap="1" wp14:anchorId="600FB47A" wp14:editId="558B899B">
          <wp:simplePos x="0" y="0"/>
          <wp:positionH relativeFrom="page">
            <wp:posOffset>-273685</wp:posOffset>
          </wp:positionH>
          <wp:positionV relativeFrom="page">
            <wp:posOffset>5573395</wp:posOffset>
          </wp:positionV>
          <wp:extent cx="4183200" cy="4590000"/>
          <wp:effectExtent l="0" t="0" r="0" b="0"/>
          <wp:wrapNone/>
          <wp:docPr id="5" name="Grafik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Grafik 5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83200" cy="459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505E9F" w14:textId="77777777" w:rsidR="00555C01" w:rsidRDefault="00555C01" w:rsidP="00E56E53">
      <w:r>
        <w:separator/>
      </w:r>
    </w:p>
  </w:footnote>
  <w:footnote w:type="continuationSeparator" w:id="0">
    <w:p w14:paraId="0279430D" w14:textId="77777777" w:rsidR="00555C01" w:rsidRDefault="00555C01" w:rsidP="00E56E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F47984" w14:textId="72C7D8BE" w:rsidR="00F0533D" w:rsidRDefault="00CA400B" w:rsidP="00E56E53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91008" behindDoc="1" locked="1" layoutInCell="1" allowOverlap="1" wp14:anchorId="464B189D" wp14:editId="49FC0B63">
              <wp:simplePos x="0" y="0"/>
              <wp:positionH relativeFrom="page">
                <wp:posOffset>-71755</wp:posOffset>
              </wp:positionH>
              <wp:positionV relativeFrom="page">
                <wp:posOffset>10437495</wp:posOffset>
              </wp:positionV>
              <wp:extent cx="7704000" cy="266400"/>
              <wp:effectExtent l="0" t="0" r="5080" b="635"/>
              <wp:wrapNone/>
              <wp:docPr id="10" name="Rechteck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04000" cy="266400"/>
                      </a:xfrm>
                      <a:prstGeom prst="rect">
                        <a:avLst/>
                      </a:prstGeom>
                      <a:solidFill>
                        <a:srgbClr val="EE7526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1569EA0" id="Rechteck 10" o:spid="_x0000_s1026" style="position:absolute;margin-left:-5.65pt;margin-top:821.85pt;width:606.6pt;height:21pt;z-index:-25162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" fillcolor="#ee7526" stroked="f" strokeweight="1pt">
              <w10:wrap anchorx="page" anchory="page"/>
              <w10:anchorlock/>
            </v:rect>
          </w:pict>
        </mc:Fallback>
      </mc:AlternateContent>
    </w:r>
    <w:r>
      <w:rPr>
        <w:noProof/>
      </w:rPr>
      <w:drawing>
        <wp:anchor distT="0" distB="0" distL="114300" distR="114300" simplePos="0" relativeHeight="251667455" behindDoc="1" locked="1" layoutInCell="1" allowOverlap="1" wp14:anchorId="654DB253" wp14:editId="70BF006D">
          <wp:simplePos x="0" y="0"/>
          <wp:positionH relativeFrom="page">
            <wp:posOffset>-273685</wp:posOffset>
          </wp:positionH>
          <wp:positionV relativeFrom="page">
            <wp:posOffset>5573395</wp:posOffset>
          </wp:positionV>
          <wp:extent cx="4183200" cy="4590000"/>
          <wp:effectExtent l="0" t="0" r="0" b="0"/>
          <wp:wrapNone/>
          <wp:docPr id="8" name="Grafik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Grafik 5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83200" cy="459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83840" behindDoc="0" locked="1" layoutInCell="1" allowOverlap="1" wp14:anchorId="6A80537A" wp14:editId="580F4F27">
          <wp:simplePos x="0" y="0"/>
          <wp:positionH relativeFrom="page">
            <wp:posOffset>4500880</wp:posOffset>
          </wp:positionH>
          <wp:positionV relativeFrom="page">
            <wp:posOffset>457200</wp:posOffset>
          </wp:positionV>
          <wp:extent cx="2700000" cy="453600"/>
          <wp:effectExtent l="0" t="0" r="5715" b="3810"/>
          <wp:wrapNone/>
          <wp:docPr id="2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rafik 1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4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00000" cy="453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D55D12" w14:textId="77777777" w:rsidR="00681755" w:rsidRDefault="00624F19" w:rsidP="00E56E53">
    <w:pPr>
      <w:pStyle w:val="Header"/>
    </w:pPr>
    <w:r>
      <w:rPr>
        <w:noProof/>
        <w:color w:val="FFFFFF" w:themeColor="background1"/>
      </w:rPr>
      <mc:AlternateContent>
        <mc:Choice Requires="wps">
          <w:drawing>
            <wp:anchor distT="0" distB="0" distL="114300" distR="114300" simplePos="0" relativeHeight="251665405" behindDoc="1" locked="1" layoutInCell="1" allowOverlap="1" wp14:anchorId="5E5C7138" wp14:editId="1B705A52">
              <wp:simplePos x="0" y="0"/>
              <wp:positionH relativeFrom="page">
                <wp:posOffset>-71755</wp:posOffset>
              </wp:positionH>
              <wp:positionV relativeFrom="page">
                <wp:posOffset>-71755</wp:posOffset>
              </wp:positionV>
              <wp:extent cx="7704000" cy="10836000"/>
              <wp:effectExtent l="0" t="0" r="5080" b="0"/>
              <wp:wrapNone/>
              <wp:docPr id="11" name="Rechteck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04000" cy="10836000"/>
                      </a:xfrm>
                      <a:prstGeom prst="rect">
                        <a:avLst/>
                      </a:prstGeom>
                      <a:solidFill>
                        <a:srgbClr val="EE7526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1351154" id="Rechteck 11" o:spid="_x0000_s1026" style="position:absolute;margin-left:-5.65pt;margin-top:-5.65pt;width:606.6pt;height:853.25pt;z-index:-25165107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" fillcolor="#ee7526" stroked="f" strokeweight="1pt">
              <w10:wrap anchorx="page" anchory="page"/>
              <w10:anchorlock/>
            </v:rect>
          </w:pict>
        </mc:Fallback>
      </mc:AlternateContent>
    </w:r>
    <w:r>
      <w:rPr>
        <w:noProof/>
      </w:rPr>
      <w:drawing>
        <wp:anchor distT="0" distB="0" distL="114300" distR="114300" simplePos="0" relativeHeight="251693056" behindDoc="0" locked="1" layoutInCell="1" allowOverlap="1" wp14:anchorId="4045C19F" wp14:editId="4F21D5B1">
          <wp:simplePos x="0" y="0"/>
          <wp:positionH relativeFrom="page">
            <wp:posOffset>4500880</wp:posOffset>
          </wp:positionH>
          <wp:positionV relativeFrom="page">
            <wp:posOffset>457200</wp:posOffset>
          </wp:positionV>
          <wp:extent cx="2700000" cy="453600"/>
          <wp:effectExtent l="0" t="0" r="5715" b="3810"/>
          <wp:wrapNone/>
          <wp:docPr id="3" name="Grafik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Grafik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00000" cy="453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1FC8C614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5FCCAA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6E85A5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01E64E3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1E0ABD5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AC6BA1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4B6FAF8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7B467B2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58A2EA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326EF0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FE803B7"/>
    <w:multiLevelType w:val="hybridMultilevel"/>
    <w:tmpl w:val="54827884"/>
    <w:lvl w:ilvl="0" w:tplc="F69A1202">
      <w:start w:val="1"/>
      <w:numFmt w:val="bullet"/>
      <w:pStyle w:val="Absatz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4D355C"/>
    <w:multiLevelType w:val="hybridMultilevel"/>
    <w:tmpl w:val="87CE6CA4"/>
    <w:lvl w:ilvl="0" w:tplc="C038DAAA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2" w15:restartNumberingAfterBreak="0">
    <w:nsid w:val="601F4795"/>
    <w:multiLevelType w:val="hybridMultilevel"/>
    <w:tmpl w:val="A402828C"/>
    <w:lvl w:ilvl="0" w:tplc="C038DA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09140854">
    <w:abstractNumId w:val="0"/>
  </w:num>
  <w:num w:numId="2" w16cid:durableId="1731227337">
    <w:abstractNumId w:val="1"/>
  </w:num>
  <w:num w:numId="3" w16cid:durableId="1354845795">
    <w:abstractNumId w:val="2"/>
  </w:num>
  <w:num w:numId="4" w16cid:durableId="476804392">
    <w:abstractNumId w:val="3"/>
  </w:num>
  <w:num w:numId="5" w16cid:durableId="1549146567">
    <w:abstractNumId w:val="8"/>
  </w:num>
  <w:num w:numId="6" w16cid:durableId="1520855791">
    <w:abstractNumId w:val="4"/>
  </w:num>
  <w:num w:numId="7" w16cid:durableId="1676375582">
    <w:abstractNumId w:val="5"/>
  </w:num>
  <w:num w:numId="8" w16cid:durableId="428082736">
    <w:abstractNumId w:val="6"/>
  </w:num>
  <w:num w:numId="9" w16cid:durableId="724568416">
    <w:abstractNumId w:val="7"/>
  </w:num>
  <w:num w:numId="10" w16cid:durableId="1544975579">
    <w:abstractNumId w:val="9"/>
  </w:num>
  <w:num w:numId="11" w16cid:durableId="1683780480">
    <w:abstractNumId w:val="12"/>
  </w:num>
  <w:num w:numId="12" w16cid:durableId="1405297518">
    <w:abstractNumId w:val="12"/>
  </w:num>
  <w:num w:numId="13" w16cid:durableId="389351697">
    <w:abstractNumId w:val="11"/>
  </w:num>
  <w:num w:numId="14" w16cid:durableId="85538704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4E4"/>
    <w:rsid w:val="000007BE"/>
    <w:rsid w:val="00007AE2"/>
    <w:rsid w:val="000321CE"/>
    <w:rsid w:val="000365E5"/>
    <w:rsid w:val="00052426"/>
    <w:rsid w:val="00070999"/>
    <w:rsid w:val="000774FD"/>
    <w:rsid w:val="00081102"/>
    <w:rsid w:val="00092FF9"/>
    <w:rsid w:val="000A063D"/>
    <w:rsid w:val="000A5CF0"/>
    <w:rsid w:val="000B0B79"/>
    <w:rsid w:val="000B15A0"/>
    <w:rsid w:val="000C15E5"/>
    <w:rsid w:val="000C23CD"/>
    <w:rsid w:val="000C6958"/>
    <w:rsid w:val="000D075E"/>
    <w:rsid w:val="000E1A1D"/>
    <w:rsid w:val="000F639C"/>
    <w:rsid w:val="001121C7"/>
    <w:rsid w:val="00115444"/>
    <w:rsid w:val="001167A5"/>
    <w:rsid w:val="001208D5"/>
    <w:rsid w:val="00120E32"/>
    <w:rsid w:val="00132706"/>
    <w:rsid w:val="00134653"/>
    <w:rsid w:val="001427A8"/>
    <w:rsid w:val="00151A05"/>
    <w:rsid w:val="0015321C"/>
    <w:rsid w:val="001570FD"/>
    <w:rsid w:val="0015775F"/>
    <w:rsid w:val="00160459"/>
    <w:rsid w:val="00165179"/>
    <w:rsid w:val="001673EC"/>
    <w:rsid w:val="00170734"/>
    <w:rsid w:val="00180360"/>
    <w:rsid w:val="001815F2"/>
    <w:rsid w:val="00197D8F"/>
    <w:rsid w:val="001A70E0"/>
    <w:rsid w:val="001B444D"/>
    <w:rsid w:val="001C248F"/>
    <w:rsid w:val="001C49D1"/>
    <w:rsid w:val="001D35EF"/>
    <w:rsid w:val="001D7477"/>
    <w:rsid w:val="001E4B04"/>
    <w:rsid w:val="001E66E7"/>
    <w:rsid w:val="001F009F"/>
    <w:rsid w:val="00202146"/>
    <w:rsid w:val="00221F8E"/>
    <w:rsid w:val="002232BB"/>
    <w:rsid w:val="0022523D"/>
    <w:rsid w:val="002317C0"/>
    <w:rsid w:val="00231AEE"/>
    <w:rsid w:val="002331B9"/>
    <w:rsid w:val="00233400"/>
    <w:rsid w:val="00234C64"/>
    <w:rsid w:val="00245A2C"/>
    <w:rsid w:val="00246734"/>
    <w:rsid w:val="00251D50"/>
    <w:rsid w:val="00266D8F"/>
    <w:rsid w:val="00286845"/>
    <w:rsid w:val="002B3DDF"/>
    <w:rsid w:val="002C62F0"/>
    <w:rsid w:val="002D0EFD"/>
    <w:rsid w:val="002D5BB9"/>
    <w:rsid w:val="002D7020"/>
    <w:rsid w:val="002E2EDD"/>
    <w:rsid w:val="002E5928"/>
    <w:rsid w:val="002F0D98"/>
    <w:rsid w:val="002F17C4"/>
    <w:rsid w:val="002F5757"/>
    <w:rsid w:val="002F681B"/>
    <w:rsid w:val="0030011E"/>
    <w:rsid w:val="003031BD"/>
    <w:rsid w:val="00323927"/>
    <w:rsid w:val="00323A75"/>
    <w:rsid w:val="003265EC"/>
    <w:rsid w:val="00327186"/>
    <w:rsid w:val="00335205"/>
    <w:rsid w:val="00342C32"/>
    <w:rsid w:val="00351A4D"/>
    <w:rsid w:val="00356D71"/>
    <w:rsid w:val="00362CD3"/>
    <w:rsid w:val="003633E6"/>
    <w:rsid w:val="003639A6"/>
    <w:rsid w:val="003712C3"/>
    <w:rsid w:val="00384043"/>
    <w:rsid w:val="0038578D"/>
    <w:rsid w:val="00392AD4"/>
    <w:rsid w:val="0039386C"/>
    <w:rsid w:val="00397D7D"/>
    <w:rsid w:val="003A3127"/>
    <w:rsid w:val="003B1FC4"/>
    <w:rsid w:val="003B46CA"/>
    <w:rsid w:val="003D45B1"/>
    <w:rsid w:val="003D7EE8"/>
    <w:rsid w:val="003E1CC5"/>
    <w:rsid w:val="003E30AC"/>
    <w:rsid w:val="003E3300"/>
    <w:rsid w:val="0040577D"/>
    <w:rsid w:val="00411541"/>
    <w:rsid w:val="00412580"/>
    <w:rsid w:val="0041702D"/>
    <w:rsid w:val="00417FC7"/>
    <w:rsid w:val="0042183D"/>
    <w:rsid w:val="00427BD5"/>
    <w:rsid w:val="004315DE"/>
    <w:rsid w:val="00440816"/>
    <w:rsid w:val="004447BE"/>
    <w:rsid w:val="00445758"/>
    <w:rsid w:val="00445F56"/>
    <w:rsid w:val="00451320"/>
    <w:rsid w:val="0045335C"/>
    <w:rsid w:val="00460ADB"/>
    <w:rsid w:val="00472631"/>
    <w:rsid w:val="004750BC"/>
    <w:rsid w:val="00475738"/>
    <w:rsid w:val="00482EA2"/>
    <w:rsid w:val="00487DCA"/>
    <w:rsid w:val="00487E82"/>
    <w:rsid w:val="00490BB6"/>
    <w:rsid w:val="00492214"/>
    <w:rsid w:val="00492F62"/>
    <w:rsid w:val="00495391"/>
    <w:rsid w:val="004A1355"/>
    <w:rsid w:val="004A6D66"/>
    <w:rsid w:val="004B5BE7"/>
    <w:rsid w:val="004B6261"/>
    <w:rsid w:val="004D2831"/>
    <w:rsid w:val="004D6A75"/>
    <w:rsid w:val="004D7821"/>
    <w:rsid w:val="004E4433"/>
    <w:rsid w:val="005035E1"/>
    <w:rsid w:val="00512C72"/>
    <w:rsid w:val="00513518"/>
    <w:rsid w:val="00514994"/>
    <w:rsid w:val="00522D62"/>
    <w:rsid w:val="005235B8"/>
    <w:rsid w:val="005323AC"/>
    <w:rsid w:val="00543DB0"/>
    <w:rsid w:val="00546F0D"/>
    <w:rsid w:val="00547008"/>
    <w:rsid w:val="005550CD"/>
    <w:rsid w:val="00555C01"/>
    <w:rsid w:val="00557A0D"/>
    <w:rsid w:val="00562510"/>
    <w:rsid w:val="00563CBD"/>
    <w:rsid w:val="00572532"/>
    <w:rsid w:val="00595F49"/>
    <w:rsid w:val="005B4473"/>
    <w:rsid w:val="005B51BB"/>
    <w:rsid w:val="005C274E"/>
    <w:rsid w:val="005C4EA9"/>
    <w:rsid w:val="005D07CC"/>
    <w:rsid w:val="005D6816"/>
    <w:rsid w:val="005D70FA"/>
    <w:rsid w:val="005D73E2"/>
    <w:rsid w:val="005E08BE"/>
    <w:rsid w:val="005E42F2"/>
    <w:rsid w:val="005E568F"/>
    <w:rsid w:val="005F5F95"/>
    <w:rsid w:val="00606241"/>
    <w:rsid w:val="00624F19"/>
    <w:rsid w:val="00653A4A"/>
    <w:rsid w:val="00661248"/>
    <w:rsid w:val="00662A0A"/>
    <w:rsid w:val="0066443D"/>
    <w:rsid w:val="0066762C"/>
    <w:rsid w:val="0067625E"/>
    <w:rsid w:val="00677F09"/>
    <w:rsid w:val="00680522"/>
    <w:rsid w:val="00681755"/>
    <w:rsid w:val="00683076"/>
    <w:rsid w:val="00687CB9"/>
    <w:rsid w:val="00690BB7"/>
    <w:rsid w:val="00695A0B"/>
    <w:rsid w:val="00697CBC"/>
    <w:rsid w:val="006B0B29"/>
    <w:rsid w:val="006B7B08"/>
    <w:rsid w:val="006C67F7"/>
    <w:rsid w:val="006D1E2D"/>
    <w:rsid w:val="006E2376"/>
    <w:rsid w:val="006E34AD"/>
    <w:rsid w:val="006F36A3"/>
    <w:rsid w:val="006F4480"/>
    <w:rsid w:val="006F7000"/>
    <w:rsid w:val="00710B96"/>
    <w:rsid w:val="00714053"/>
    <w:rsid w:val="0071597A"/>
    <w:rsid w:val="007202F8"/>
    <w:rsid w:val="0072124E"/>
    <w:rsid w:val="00722275"/>
    <w:rsid w:val="00735BD8"/>
    <w:rsid w:val="00740044"/>
    <w:rsid w:val="00747C22"/>
    <w:rsid w:val="00756B58"/>
    <w:rsid w:val="007629AC"/>
    <w:rsid w:val="00765CEC"/>
    <w:rsid w:val="007702A7"/>
    <w:rsid w:val="00783D83"/>
    <w:rsid w:val="007908FC"/>
    <w:rsid w:val="00791D84"/>
    <w:rsid w:val="007A6000"/>
    <w:rsid w:val="007C31C9"/>
    <w:rsid w:val="007C3809"/>
    <w:rsid w:val="007C7B36"/>
    <w:rsid w:val="007D7C99"/>
    <w:rsid w:val="007E0C50"/>
    <w:rsid w:val="007E0CF6"/>
    <w:rsid w:val="007F6231"/>
    <w:rsid w:val="007F70D7"/>
    <w:rsid w:val="007F7342"/>
    <w:rsid w:val="00804734"/>
    <w:rsid w:val="00807FCA"/>
    <w:rsid w:val="008106A8"/>
    <w:rsid w:val="008112E2"/>
    <w:rsid w:val="00813D6B"/>
    <w:rsid w:val="00813E72"/>
    <w:rsid w:val="00823A06"/>
    <w:rsid w:val="00823C27"/>
    <w:rsid w:val="00831289"/>
    <w:rsid w:val="00851218"/>
    <w:rsid w:val="00857C95"/>
    <w:rsid w:val="008639C6"/>
    <w:rsid w:val="0087086E"/>
    <w:rsid w:val="00871DCD"/>
    <w:rsid w:val="0087236B"/>
    <w:rsid w:val="00873056"/>
    <w:rsid w:val="0087334C"/>
    <w:rsid w:val="00873E5E"/>
    <w:rsid w:val="00876049"/>
    <w:rsid w:val="008769CB"/>
    <w:rsid w:val="008822AB"/>
    <w:rsid w:val="00885C44"/>
    <w:rsid w:val="00890D3A"/>
    <w:rsid w:val="00892AA8"/>
    <w:rsid w:val="00892F30"/>
    <w:rsid w:val="0089317B"/>
    <w:rsid w:val="00894B5A"/>
    <w:rsid w:val="00895430"/>
    <w:rsid w:val="008957FB"/>
    <w:rsid w:val="008A0568"/>
    <w:rsid w:val="008A7B45"/>
    <w:rsid w:val="008B0AF8"/>
    <w:rsid w:val="008D3758"/>
    <w:rsid w:val="008D6A2A"/>
    <w:rsid w:val="008F52E5"/>
    <w:rsid w:val="008F5DBB"/>
    <w:rsid w:val="008F6AC4"/>
    <w:rsid w:val="00902239"/>
    <w:rsid w:val="00905698"/>
    <w:rsid w:val="00911C08"/>
    <w:rsid w:val="009141AE"/>
    <w:rsid w:val="00916D21"/>
    <w:rsid w:val="00926DA2"/>
    <w:rsid w:val="00927783"/>
    <w:rsid w:val="00931FD9"/>
    <w:rsid w:val="00933FD7"/>
    <w:rsid w:val="00935029"/>
    <w:rsid w:val="0093656B"/>
    <w:rsid w:val="00941004"/>
    <w:rsid w:val="00942797"/>
    <w:rsid w:val="009549E7"/>
    <w:rsid w:val="009577B4"/>
    <w:rsid w:val="0097041D"/>
    <w:rsid w:val="009952C4"/>
    <w:rsid w:val="009B3471"/>
    <w:rsid w:val="009B66FC"/>
    <w:rsid w:val="009B6DD1"/>
    <w:rsid w:val="009B7120"/>
    <w:rsid w:val="009C41A0"/>
    <w:rsid w:val="009C6019"/>
    <w:rsid w:val="009D1339"/>
    <w:rsid w:val="009F0F37"/>
    <w:rsid w:val="00A02214"/>
    <w:rsid w:val="00A041B5"/>
    <w:rsid w:val="00A16068"/>
    <w:rsid w:val="00A254C7"/>
    <w:rsid w:val="00A27808"/>
    <w:rsid w:val="00A3552E"/>
    <w:rsid w:val="00A5393C"/>
    <w:rsid w:val="00A56BCB"/>
    <w:rsid w:val="00A60AFC"/>
    <w:rsid w:val="00A61B76"/>
    <w:rsid w:val="00A62B87"/>
    <w:rsid w:val="00A6732A"/>
    <w:rsid w:val="00A72E75"/>
    <w:rsid w:val="00A90218"/>
    <w:rsid w:val="00A90743"/>
    <w:rsid w:val="00A91D1C"/>
    <w:rsid w:val="00A94C05"/>
    <w:rsid w:val="00AA0ABF"/>
    <w:rsid w:val="00AA248E"/>
    <w:rsid w:val="00AB1BFC"/>
    <w:rsid w:val="00AB4658"/>
    <w:rsid w:val="00AC26EB"/>
    <w:rsid w:val="00AD2C6B"/>
    <w:rsid w:val="00AE7E89"/>
    <w:rsid w:val="00AF22E8"/>
    <w:rsid w:val="00AF7215"/>
    <w:rsid w:val="00AF74E4"/>
    <w:rsid w:val="00B01EC1"/>
    <w:rsid w:val="00B027FD"/>
    <w:rsid w:val="00B03CEF"/>
    <w:rsid w:val="00B059DD"/>
    <w:rsid w:val="00B11A6E"/>
    <w:rsid w:val="00B201D9"/>
    <w:rsid w:val="00B327AC"/>
    <w:rsid w:val="00B32B95"/>
    <w:rsid w:val="00B42E23"/>
    <w:rsid w:val="00B4428B"/>
    <w:rsid w:val="00B51CCB"/>
    <w:rsid w:val="00B52C38"/>
    <w:rsid w:val="00B57A17"/>
    <w:rsid w:val="00B70703"/>
    <w:rsid w:val="00B70D1C"/>
    <w:rsid w:val="00B80F50"/>
    <w:rsid w:val="00B846B6"/>
    <w:rsid w:val="00BA0B3F"/>
    <w:rsid w:val="00BA1980"/>
    <w:rsid w:val="00BA722A"/>
    <w:rsid w:val="00BA78E0"/>
    <w:rsid w:val="00BB1698"/>
    <w:rsid w:val="00BB1AC2"/>
    <w:rsid w:val="00BB2FE4"/>
    <w:rsid w:val="00BB4964"/>
    <w:rsid w:val="00BB7902"/>
    <w:rsid w:val="00BC11AF"/>
    <w:rsid w:val="00BC6B4E"/>
    <w:rsid w:val="00BD3B55"/>
    <w:rsid w:val="00BD6E29"/>
    <w:rsid w:val="00BE5829"/>
    <w:rsid w:val="00BF1D4B"/>
    <w:rsid w:val="00BF24A0"/>
    <w:rsid w:val="00BF3DD2"/>
    <w:rsid w:val="00BF7274"/>
    <w:rsid w:val="00C16A44"/>
    <w:rsid w:val="00C20A5B"/>
    <w:rsid w:val="00C24F06"/>
    <w:rsid w:val="00C32B41"/>
    <w:rsid w:val="00C33584"/>
    <w:rsid w:val="00C35E21"/>
    <w:rsid w:val="00C370E1"/>
    <w:rsid w:val="00C37219"/>
    <w:rsid w:val="00C419C4"/>
    <w:rsid w:val="00C643D3"/>
    <w:rsid w:val="00C66574"/>
    <w:rsid w:val="00C70260"/>
    <w:rsid w:val="00C7086E"/>
    <w:rsid w:val="00C85848"/>
    <w:rsid w:val="00C8759D"/>
    <w:rsid w:val="00C90BF0"/>
    <w:rsid w:val="00C91ABF"/>
    <w:rsid w:val="00CA400B"/>
    <w:rsid w:val="00CA7511"/>
    <w:rsid w:val="00CC0E86"/>
    <w:rsid w:val="00CC2413"/>
    <w:rsid w:val="00CC3D2A"/>
    <w:rsid w:val="00CD13FB"/>
    <w:rsid w:val="00CD153F"/>
    <w:rsid w:val="00CD61D5"/>
    <w:rsid w:val="00CE69CC"/>
    <w:rsid w:val="00CF17E0"/>
    <w:rsid w:val="00D14F49"/>
    <w:rsid w:val="00D16A72"/>
    <w:rsid w:val="00D20C51"/>
    <w:rsid w:val="00D22651"/>
    <w:rsid w:val="00D24BEE"/>
    <w:rsid w:val="00D276CD"/>
    <w:rsid w:val="00D3098A"/>
    <w:rsid w:val="00D3628D"/>
    <w:rsid w:val="00D42137"/>
    <w:rsid w:val="00D4227E"/>
    <w:rsid w:val="00D42B44"/>
    <w:rsid w:val="00D4361E"/>
    <w:rsid w:val="00D618D7"/>
    <w:rsid w:val="00D62B26"/>
    <w:rsid w:val="00D70C7A"/>
    <w:rsid w:val="00D74A7E"/>
    <w:rsid w:val="00D82573"/>
    <w:rsid w:val="00D85C1A"/>
    <w:rsid w:val="00D92696"/>
    <w:rsid w:val="00D93E19"/>
    <w:rsid w:val="00D96FF8"/>
    <w:rsid w:val="00DA186B"/>
    <w:rsid w:val="00DA5D65"/>
    <w:rsid w:val="00DB15EF"/>
    <w:rsid w:val="00DB2D74"/>
    <w:rsid w:val="00DC29B4"/>
    <w:rsid w:val="00DE0E20"/>
    <w:rsid w:val="00DE1CF4"/>
    <w:rsid w:val="00DE794C"/>
    <w:rsid w:val="00DE7AFB"/>
    <w:rsid w:val="00DF0CC7"/>
    <w:rsid w:val="00DF1884"/>
    <w:rsid w:val="00E264AB"/>
    <w:rsid w:val="00E301C4"/>
    <w:rsid w:val="00E33177"/>
    <w:rsid w:val="00E34B72"/>
    <w:rsid w:val="00E357BC"/>
    <w:rsid w:val="00E36F28"/>
    <w:rsid w:val="00E436A5"/>
    <w:rsid w:val="00E54F9F"/>
    <w:rsid w:val="00E56E2E"/>
    <w:rsid w:val="00E56E53"/>
    <w:rsid w:val="00E621A4"/>
    <w:rsid w:val="00E7041E"/>
    <w:rsid w:val="00E7155B"/>
    <w:rsid w:val="00E71AC9"/>
    <w:rsid w:val="00E748B8"/>
    <w:rsid w:val="00E76B8A"/>
    <w:rsid w:val="00E77A49"/>
    <w:rsid w:val="00E85548"/>
    <w:rsid w:val="00E902DD"/>
    <w:rsid w:val="00E92632"/>
    <w:rsid w:val="00E96DB0"/>
    <w:rsid w:val="00E97F32"/>
    <w:rsid w:val="00EB2819"/>
    <w:rsid w:val="00EB311A"/>
    <w:rsid w:val="00EB7A33"/>
    <w:rsid w:val="00EC04E0"/>
    <w:rsid w:val="00EC1A5D"/>
    <w:rsid w:val="00EC201B"/>
    <w:rsid w:val="00EC2F28"/>
    <w:rsid w:val="00EC2F61"/>
    <w:rsid w:val="00ED3C31"/>
    <w:rsid w:val="00ED3C49"/>
    <w:rsid w:val="00EE683B"/>
    <w:rsid w:val="00F03E3E"/>
    <w:rsid w:val="00F04F5C"/>
    <w:rsid w:val="00F0533D"/>
    <w:rsid w:val="00F11E0F"/>
    <w:rsid w:val="00F22945"/>
    <w:rsid w:val="00F22E7A"/>
    <w:rsid w:val="00F30296"/>
    <w:rsid w:val="00F371DA"/>
    <w:rsid w:val="00F45D26"/>
    <w:rsid w:val="00F52143"/>
    <w:rsid w:val="00F532D4"/>
    <w:rsid w:val="00F54122"/>
    <w:rsid w:val="00F57ED1"/>
    <w:rsid w:val="00F73221"/>
    <w:rsid w:val="00F83B8E"/>
    <w:rsid w:val="00F83DA1"/>
    <w:rsid w:val="00F9256B"/>
    <w:rsid w:val="00FA6890"/>
    <w:rsid w:val="00FA6BA5"/>
    <w:rsid w:val="00FA6E2B"/>
    <w:rsid w:val="00FB566D"/>
    <w:rsid w:val="00FC6270"/>
    <w:rsid w:val="00FD03B4"/>
    <w:rsid w:val="00FE478C"/>
    <w:rsid w:val="00FF4BF5"/>
    <w:rsid w:val="00FF6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607BF95A"/>
  <w15:chartTrackingRefBased/>
  <w15:docId w15:val="{6A672EA0-6C35-4FB8-8B6B-1FB4B2270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Inter" w:eastAsiaTheme="minorHAnsi" w:hAnsi="Inter" w:cs="Times New Roman (Textkörper CS)"/>
        <w:color w:val="333333"/>
        <w:lang w:val="de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492F62"/>
    <w:rPr>
      <w:lang w:val="en-US"/>
    </w:rPr>
  </w:style>
  <w:style w:type="paragraph" w:styleId="Heading1">
    <w:name w:val="heading 1"/>
    <w:basedOn w:val="Normal"/>
    <w:next w:val="DTStandard"/>
    <w:link w:val="Heading1Char"/>
    <w:uiPriority w:val="9"/>
    <w:qFormat/>
    <w:rsid w:val="000C6958"/>
    <w:pPr>
      <w:keepNext/>
      <w:keepLines/>
      <w:spacing w:before="240" w:after="240"/>
      <w:outlineLvl w:val="0"/>
    </w:pPr>
    <w:rPr>
      <w:rFonts w:ascii="Rubik" w:eastAsiaTheme="majorEastAsia" w:hAnsi="Rubik" w:cstheme="majorBidi"/>
      <w:b/>
      <w:sz w:val="32"/>
      <w:szCs w:val="32"/>
    </w:rPr>
  </w:style>
  <w:style w:type="paragraph" w:styleId="Heading2">
    <w:name w:val="heading 2"/>
    <w:basedOn w:val="Normal"/>
    <w:next w:val="DTStandard"/>
    <w:link w:val="Heading2Char"/>
    <w:autoRedefine/>
    <w:uiPriority w:val="9"/>
    <w:unhideWhenUsed/>
    <w:qFormat/>
    <w:rsid w:val="00873056"/>
    <w:pPr>
      <w:keepNext/>
      <w:keepLines/>
      <w:spacing w:before="240" w:after="240"/>
      <w:outlineLvl w:val="1"/>
    </w:pPr>
    <w:rPr>
      <w:rFonts w:ascii="Rubik" w:eastAsiaTheme="majorEastAsia" w:hAnsi="Rubik" w:cstheme="majorBidi"/>
      <w:b/>
      <w:sz w:val="26"/>
      <w:szCs w:val="26"/>
    </w:rPr>
  </w:style>
  <w:style w:type="paragraph" w:styleId="Heading3">
    <w:name w:val="heading 3"/>
    <w:basedOn w:val="Normal"/>
    <w:next w:val="DTStandard"/>
    <w:link w:val="Heading3Char"/>
    <w:autoRedefine/>
    <w:uiPriority w:val="9"/>
    <w:unhideWhenUsed/>
    <w:qFormat/>
    <w:rsid w:val="001167A5"/>
    <w:pPr>
      <w:keepNext/>
      <w:keepLines/>
      <w:spacing w:before="240" w:after="240"/>
      <w:outlineLvl w:val="2"/>
    </w:pPr>
    <w:rPr>
      <w:rFonts w:ascii="Rubik" w:eastAsiaTheme="majorEastAsia" w:hAnsi="Rubik" w:cstheme="majorBidi"/>
      <w:b/>
      <w:sz w:val="24"/>
      <w:szCs w:val="24"/>
    </w:rPr>
  </w:style>
  <w:style w:type="paragraph" w:styleId="Heading4">
    <w:name w:val="heading 4"/>
    <w:basedOn w:val="Normal"/>
    <w:next w:val="DTStandard"/>
    <w:link w:val="Heading4Char"/>
    <w:autoRedefine/>
    <w:uiPriority w:val="9"/>
    <w:unhideWhenUsed/>
    <w:qFormat/>
    <w:rsid w:val="001167A5"/>
    <w:pPr>
      <w:keepNext/>
      <w:keepLines/>
      <w:spacing w:before="240" w:after="240"/>
      <w:outlineLvl w:val="3"/>
    </w:pPr>
    <w:rPr>
      <w:rFonts w:ascii="Rubik" w:eastAsiaTheme="majorEastAsia" w:hAnsi="Rubik" w:cstheme="majorBidi"/>
      <w:b/>
      <w:iCs/>
    </w:rPr>
  </w:style>
  <w:style w:type="paragraph" w:styleId="Heading5">
    <w:name w:val="heading 5"/>
    <w:basedOn w:val="Normal"/>
    <w:next w:val="DTStandard"/>
    <w:link w:val="Heading5Char"/>
    <w:autoRedefine/>
    <w:uiPriority w:val="9"/>
    <w:unhideWhenUsed/>
    <w:qFormat/>
    <w:rsid w:val="001167A5"/>
    <w:pPr>
      <w:keepNext/>
      <w:keepLines/>
      <w:spacing w:before="240" w:after="240"/>
      <w:outlineLvl w:val="4"/>
    </w:pPr>
    <w:rPr>
      <w:rFonts w:ascii="Rubik" w:eastAsiaTheme="majorEastAsia" w:hAnsi="Rubik" w:cstheme="majorBidi"/>
    </w:rPr>
  </w:style>
  <w:style w:type="paragraph" w:styleId="Heading6">
    <w:name w:val="heading 6"/>
    <w:basedOn w:val="Normal"/>
    <w:next w:val="DTStandard"/>
    <w:link w:val="Heading6Char"/>
    <w:uiPriority w:val="9"/>
    <w:unhideWhenUsed/>
    <w:rsid w:val="00804734"/>
    <w:pPr>
      <w:keepNext/>
      <w:keepLines/>
      <w:spacing w:before="40"/>
      <w:outlineLvl w:val="5"/>
    </w:pPr>
    <w:rPr>
      <w:rFonts w:ascii="Rubik" w:eastAsiaTheme="majorEastAsia" w:hAnsi="Rubik" w:cstheme="majorBidi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rsid w:val="00804734"/>
    <w:pPr>
      <w:keepNext/>
      <w:keepLines/>
      <w:spacing w:before="40"/>
      <w:outlineLvl w:val="6"/>
    </w:pPr>
    <w:rPr>
      <w:rFonts w:ascii="Rubik" w:eastAsiaTheme="majorEastAsia" w:hAnsi="Rubik" w:cstheme="majorBidi"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4734"/>
    <w:pPr>
      <w:keepNext/>
      <w:keepLines/>
      <w:spacing w:before="40"/>
      <w:outlineLvl w:val="7"/>
    </w:pPr>
    <w:rPr>
      <w:rFonts w:ascii="Rubik" w:eastAsiaTheme="majorEastAsia" w:hAnsi="Rubik" w:cstheme="majorBidi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4734"/>
    <w:pPr>
      <w:keepNext/>
      <w:keepLines/>
      <w:spacing w:before="40"/>
      <w:outlineLvl w:val="8"/>
    </w:pPr>
    <w:rPr>
      <w:rFonts w:ascii="Rubik" w:eastAsiaTheme="majorEastAsia" w:hAnsi="Rubik" w:cstheme="majorBidi"/>
      <w:iCs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C29B4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C29B4"/>
    <w:rPr>
      <w:rFonts w:ascii="Inter" w:hAnsi="Inter"/>
      <w:color w:val="333333"/>
      <w:sz w:val="20"/>
    </w:rPr>
  </w:style>
  <w:style w:type="paragraph" w:styleId="Footer">
    <w:name w:val="footer"/>
    <w:basedOn w:val="Normal"/>
    <w:link w:val="FooterChar"/>
    <w:uiPriority w:val="99"/>
    <w:unhideWhenUsed/>
    <w:rsid w:val="00DC29B4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C29B4"/>
    <w:rPr>
      <w:rFonts w:ascii="Inter" w:hAnsi="Inter"/>
      <w:color w:val="333333"/>
      <w:sz w:val="20"/>
    </w:rPr>
  </w:style>
  <w:style w:type="paragraph" w:styleId="NoSpacing">
    <w:name w:val="No Spacing"/>
    <w:uiPriority w:val="1"/>
    <w:rsid w:val="00E56E53"/>
  </w:style>
  <w:style w:type="character" w:styleId="SubtleReference">
    <w:name w:val="Subtle Reference"/>
    <w:basedOn w:val="DefaultParagraphFont"/>
    <w:uiPriority w:val="31"/>
    <w:rsid w:val="00E56E53"/>
    <w:rPr>
      <w:rFonts w:ascii="Inter" w:hAnsi="Inter"/>
      <w:smallCaps/>
      <w:color w:val="5A5A5A" w:themeColor="text1" w:themeTint="A5"/>
      <w:sz w:val="20"/>
    </w:rPr>
  </w:style>
  <w:style w:type="character" w:styleId="IntenseReference">
    <w:name w:val="Intense Reference"/>
    <w:basedOn w:val="DefaultParagraphFont"/>
    <w:uiPriority w:val="32"/>
    <w:rsid w:val="00E357BC"/>
    <w:rPr>
      <w:rFonts w:ascii="Inter" w:hAnsi="Inter"/>
      <w:b/>
      <w:bCs/>
      <w:smallCaps/>
      <w:color w:val="FF7417"/>
      <w:spacing w:val="5"/>
      <w:sz w:val="20"/>
    </w:rPr>
  </w:style>
  <w:style w:type="paragraph" w:styleId="Quote">
    <w:name w:val="Quote"/>
    <w:next w:val="DTStandard"/>
    <w:link w:val="QuoteChar"/>
    <w:autoRedefine/>
    <w:uiPriority w:val="29"/>
    <w:qFormat/>
    <w:rsid w:val="005035E1"/>
    <w:pPr>
      <w:spacing w:before="240" w:after="240" w:line="288" w:lineRule="auto"/>
      <w:ind w:right="851"/>
    </w:pPr>
    <w:rPr>
      <w:rFonts w:ascii="Rubik Light" w:hAnsi="Rubik Light"/>
      <w:iCs/>
      <w:sz w:val="28"/>
      <w:szCs w:val="26"/>
      <w:lang w:val="en-US"/>
    </w:rPr>
  </w:style>
  <w:style w:type="character" w:customStyle="1" w:styleId="QuoteChar">
    <w:name w:val="Quote Char"/>
    <w:basedOn w:val="DefaultParagraphFont"/>
    <w:link w:val="Quote"/>
    <w:uiPriority w:val="29"/>
    <w:rsid w:val="005035E1"/>
    <w:rPr>
      <w:rFonts w:ascii="Rubik Light" w:hAnsi="Rubik Light"/>
      <w:iCs/>
      <w:sz w:val="28"/>
      <w:szCs w:val="26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0C6958"/>
    <w:rPr>
      <w:rFonts w:ascii="Rubik" w:eastAsiaTheme="majorEastAsia" w:hAnsi="Rubik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73056"/>
    <w:rPr>
      <w:rFonts w:ascii="Rubik" w:eastAsiaTheme="majorEastAsia" w:hAnsi="Rubik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167A5"/>
    <w:rPr>
      <w:rFonts w:ascii="Rubik" w:eastAsiaTheme="majorEastAsia" w:hAnsi="Rubik" w:cstheme="majorBidi"/>
      <w:b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1167A5"/>
    <w:rPr>
      <w:rFonts w:ascii="Rubik" w:eastAsiaTheme="majorEastAsia" w:hAnsi="Rubik" w:cstheme="majorBidi"/>
      <w:b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1167A5"/>
    <w:rPr>
      <w:rFonts w:ascii="Rubik" w:eastAsiaTheme="majorEastAsia" w:hAnsi="Rubik" w:cstheme="majorBidi"/>
    </w:rPr>
  </w:style>
  <w:style w:type="paragraph" w:styleId="Title">
    <w:name w:val="Title"/>
    <w:basedOn w:val="Normal"/>
    <w:next w:val="Subtitle"/>
    <w:link w:val="TitleChar"/>
    <w:uiPriority w:val="10"/>
    <w:qFormat/>
    <w:rsid w:val="00624F19"/>
    <w:pPr>
      <w:contextualSpacing/>
    </w:pPr>
    <w:rPr>
      <w:rFonts w:ascii="Rubik" w:eastAsiaTheme="majorEastAsia" w:hAnsi="Rubik" w:cstheme="majorBidi"/>
      <w:b/>
      <w:color w:val="FFFFFF" w:themeColor="background1"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24F19"/>
    <w:rPr>
      <w:rFonts w:ascii="Rubik" w:eastAsiaTheme="majorEastAsia" w:hAnsi="Rubik" w:cstheme="majorBidi"/>
      <w:b/>
      <w:color w:val="FFFFFF" w:themeColor="background1"/>
      <w:spacing w:val="-10"/>
      <w:kern w:val="28"/>
      <w:sz w:val="72"/>
      <w:szCs w:val="56"/>
    </w:rPr>
  </w:style>
  <w:style w:type="paragraph" w:styleId="Subtitle">
    <w:name w:val="Subtitle"/>
    <w:basedOn w:val="Normal"/>
    <w:next w:val="DTStandard"/>
    <w:link w:val="SubtitleChar"/>
    <w:autoRedefine/>
    <w:uiPriority w:val="11"/>
    <w:qFormat/>
    <w:rsid w:val="00F22945"/>
    <w:pPr>
      <w:numPr>
        <w:ilvl w:val="1"/>
      </w:numPr>
      <w:spacing w:after="160"/>
    </w:pPr>
    <w:rPr>
      <w:rFonts w:ascii="Rubik Light" w:eastAsiaTheme="minorEastAsia" w:hAnsi="Rubik Light"/>
      <w:spacing w:val="15"/>
      <w:sz w:val="28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F22945"/>
    <w:rPr>
      <w:rFonts w:ascii="Rubik Light" w:eastAsiaTheme="minorEastAsia" w:hAnsi="Rubik Light"/>
      <w:spacing w:val="15"/>
      <w:sz w:val="28"/>
      <w:szCs w:val="22"/>
    </w:rPr>
  </w:style>
  <w:style w:type="character" w:styleId="Emphasis">
    <w:name w:val="Emphasis"/>
    <w:basedOn w:val="DefaultParagraphFont"/>
    <w:uiPriority w:val="20"/>
    <w:qFormat/>
    <w:rsid w:val="00F22945"/>
    <w:rPr>
      <w:rFonts w:ascii="Inter" w:hAnsi="Inter"/>
      <w:i w:val="0"/>
      <w:iCs/>
      <w:color w:val="FF7417"/>
      <w:sz w:val="20"/>
    </w:rPr>
  </w:style>
  <w:style w:type="character" w:styleId="Strong">
    <w:name w:val="Strong"/>
    <w:aliases w:val="Bold"/>
    <w:basedOn w:val="DefaultParagraphFont"/>
    <w:uiPriority w:val="22"/>
    <w:qFormat/>
    <w:rsid w:val="00CF17E0"/>
    <w:rPr>
      <w:rFonts w:ascii="Inter" w:hAnsi="Inter"/>
      <w:b/>
      <w:bCs/>
      <w:color w:val="333333"/>
      <w:sz w:val="20"/>
    </w:rPr>
  </w:style>
  <w:style w:type="paragraph" w:styleId="ListParagraph">
    <w:name w:val="List Paragraph"/>
    <w:aliases w:val="Meta"/>
    <w:basedOn w:val="Normal"/>
    <w:uiPriority w:val="34"/>
    <w:qFormat/>
    <w:rsid w:val="00F0533D"/>
    <w:pPr>
      <w:contextualSpacing/>
    </w:pPr>
    <w:rPr>
      <w:color w:val="777777"/>
      <w:sz w:val="13"/>
    </w:rPr>
  </w:style>
  <w:style w:type="table" w:styleId="TableGrid">
    <w:name w:val="Table Grid"/>
    <w:basedOn w:val="TableNormal"/>
    <w:uiPriority w:val="39"/>
    <w:rsid w:val="00813E7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059DD"/>
    <w:rPr>
      <w:rFonts w:ascii="Rubik Light" w:hAnsi="Rubik Light" w:cs="Times New Roman"/>
      <w:sz w:val="24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59DD"/>
    <w:rPr>
      <w:rFonts w:ascii="Rubik Light" w:hAnsi="Rubik Light" w:cs="Times New Roman"/>
      <w:color w:val="333333"/>
      <w:sz w:val="24"/>
      <w:szCs w:val="18"/>
    </w:rPr>
  </w:style>
  <w:style w:type="character" w:styleId="SubtleEmphasis">
    <w:name w:val="Subtle Emphasis"/>
    <w:aliases w:val="Weak highlighting"/>
    <w:basedOn w:val="DefaultParagraphFont"/>
    <w:uiPriority w:val="19"/>
    <w:qFormat/>
    <w:rsid w:val="004447BE"/>
    <w:rPr>
      <w:rFonts w:ascii="Inter" w:hAnsi="Inter"/>
      <w:i/>
      <w:iCs/>
      <w:color w:val="404040" w:themeColor="text1" w:themeTint="BF"/>
      <w:sz w:val="20"/>
    </w:rPr>
  </w:style>
  <w:style w:type="character" w:styleId="IntenseEmphasis">
    <w:name w:val="Intense Emphasis"/>
    <w:basedOn w:val="DefaultParagraphFont"/>
    <w:uiPriority w:val="21"/>
    <w:rsid w:val="0087334C"/>
    <w:rPr>
      <w:rFonts w:ascii="Inter" w:hAnsi="Inter"/>
      <w:i/>
      <w:iCs/>
      <w:color w:val="FF7417"/>
      <w:sz w:val="20"/>
    </w:rPr>
  </w:style>
  <w:style w:type="paragraph" w:styleId="IntenseQuote">
    <w:name w:val="Intense Quote"/>
    <w:basedOn w:val="Normal"/>
    <w:next w:val="Normal"/>
    <w:link w:val="IntenseQuoteChar"/>
    <w:uiPriority w:val="30"/>
    <w:rsid w:val="00804734"/>
    <w:pPr>
      <w:pBdr>
        <w:top w:val="single" w:sz="4" w:space="10" w:color="FF7417"/>
        <w:left w:val="single" w:sz="4" w:space="4" w:color="FF7417"/>
        <w:bottom w:val="single" w:sz="4" w:space="10" w:color="FF7417"/>
        <w:right w:val="single" w:sz="4" w:space="4" w:color="FF7417"/>
      </w:pBdr>
      <w:spacing w:before="360" w:after="360"/>
      <w:ind w:left="862" w:right="862"/>
      <w:jc w:val="center"/>
    </w:pPr>
    <w:rPr>
      <w:i/>
      <w:iCs/>
      <w:color w:val="FF7417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4734"/>
    <w:rPr>
      <w:rFonts w:ascii="Inter" w:hAnsi="Inter"/>
      <w:i/>
      <w:iCs/>
      <w:color w:val="FF7417"/>
      <w:sz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804734"/>
    <w:pPr>
      <w:outlineLvl w:val="9"/>
    </w:pPr>
    <w:rPr>
      <w:color w:val="FF7417"/>
    </w:rPr>
  </w:style>
  <w:style w:type="character" w:customStyle="1" w:styleId="Heading6Char">
    <w:name w:val="Heading 6 Char"/>
    <w:basedOn w:val="DefaultParagraphFont"/>
    <w:link w:val="Heading6"/>
    <w:uiPriority w:val="9"/>
    <w:rsid w:val="00804734"/>
    <w:rPr>
      <w:rFonts w:ascii="Rubik" w:eastAsiaTheme="majorEastAsia" w:hAnsi="Rubik" w:cstheme="majorBidi"/>
      <w:color w:val="333333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4734"/>
    <w:rPr>
      <w:rFonts w:ascii="Rubik" w:eastAsiaTheme="majorEastAsia" w:hAnsi="Rubik" w:cstheme="majorBidi"/>
      <w:iCs/>
      <w:color w:val="333333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4734"/>
    <w:rPr>
      <w:rFonts w:ascii="Rubik" w:eastAsiaTheme="majorEastAsia" w:hAnsi="Rubik" w:cstheme="majorBidi"/>
      <w:color w:val="333333"/>
      <w:sz w:val="20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4734"/>
    <w:rPr>
      <w:rFonts w:ascii="Rubik" w:eastAsiaTheme="majorEastAsia" w:hAnsi="Rubik" w:cstheme="majorBidi"/>
      <w:iCs/>
      <w:color w:val="333333"/>
      <w:sz w:val="20"/>
      <w:szCs w:val="21"/>
    </w:rPr>
  </w:style>
  <w:style w:type="character" w:styleId="BookTitle">
    <w:name w:val="Book Title"/>
    <w:basedOn w:val="DefaultParagraphFont"/>
    <w:uiPriority w:val="33"/>
    <w:rsid w:val="00804734"/>
    <w:rPr>
      <w:rFonts w:ascii="Inter" w:hAnsi="Inter"/>
      <w:b/>
      <w:bCs/>
      <w:i/>
      <w:iCs/>
      <w:color w:val="333333"/>
      <w:spacing w:val="5"/>
      <w:sz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04734"/>
    <w:pPr>
      <w:spacing w:after="200"/>
    </w:pPr>
    <w:rPr>
      <w:i/>
      <w:iCs/>
      <w:sz w:val="18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804734"/>
  </w:style>
  <w:style w:type="paragraph" w:styleId="TOC1">
    <w:name w:val="toc 1"/>
    <w:basedOn w:val="Normal"/>
    <w:next w:val="Normal"/>
    <w:autoRedefine/>
    <w:uiPriority w:val="39"/>
    <w:unhideWhenUsed/>
    <w:rsid w:val="00B059D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059DD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B059DD"/>
    <w:pPr>
      <w:spacing w:after="100"/>
      <w:ind w:left="40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B059DD"/>
    <w:pPr>
      <w:spacing w:after="100"/>
      <w:ind w:left="80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B059DD"/>
    <w:pPr>
      <w:spacing w:after="100"/>
      <w:ind w:left="160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B059DD"/>
  </w:style>
  <w:style w:type="paragraph" w:styleId="Salutation">
    <w:name w:val="Salutation"/>
    <w:basedOn w:val="Normal"/>
    <w:next w:val="Normal"/>
    <w:link w:val="SalutationChar"/>
    <w:uiPriority w:val="99"/>
    <w:unhideWhenUsed/>
    <w:rsid w:val="00B059DD"/>
  </w:style>
  <w:style w:type="character" w:customStyle="1" w:styleId="SalutationChar">
    <w:name w:val="Salutation Char"/>
    <w:basedOn w:val="DefaultParagraphFont"/>
    <w:link w:val="Salutation"/>
    <w:uiPriority w:val="99"/>
    <w:rsid w:val="00B059DD"/>
    <w:rPr>
      <w:rFonts w:ascii="Inter" w:hAnsi="Inter"/>
      <w:color w:val="333333"/>
      <w:sz w:val="20"/>
    </w:rPr>
  </w:style>
  <w:style w:type="paragraph" w:styleId="ListBullet">
    <w:name w:val="List Bullet"/>
    <w:basedOn w:val="Normal"/>
    <w:uiPriority w:val="99"/>
    <w:unhideWhenUsed/>
    <w:rsid w:val="00B059DD"/>
    <w:pPr>
      <w:numPr>
        <w:numId w:val="10"/>
      </w:numPr>
      <w:contextualSpacing/>
    </w:pPr>
  </w:style>
  <w:style w:type="paragraph" w:styleId="ListBullet2">
    <w:name w:val="List Bullet 2"/>
    <w:basedOn w:val="Normal"/>
    <w:uiPriority w:val="99"/>
    <w:unhideWhenUsed/>
    <w:rsid w:val="00B059DD"/>
    <w:pPr>
      <w:numPr>
        <w:numId w:val="9"/>
      </w:numPr>
      <w:contextualSpacing/>
    </w:pPr>
  </w:style>
  <w:style w:type="paragraph" w:styleId="ListBullet3">
    <w:name w:val="List Bullet 3"/>
    <w:basedOn w:val="Normal"/>
    <w:uiPriority w:val="99"/>
    <w:unhideWhenUsed/>
    <w:rsid w:val="00B059DD"/>
    <w:pPr>
      <w:numPr>
        <w:numId w:val="8"/>
      </w:numPr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B059DD"/>
    <w:rPr>
      <w:rFonts w:ascii="Inter" w:hAnsi="Inter"/>
      <w:color w:val="FF7417"/>
      <w:sz w:val="20"/>
      <w:u w:val="single"/>
    </w:rPr>
  </w:style>
  <w:style w:type="paragraph" w:styleId="BlockText">
    <w:name w:val="Block Text"/>
    <w:basedOn w:val="Normal"/>
    <w:uiPriority w:val="99"/>
    <w:semiHidden/>
    <w:unhideWhenUsed/>
    <w:rsid w:val="00B059DD"/>
    <w:pPr>
      <w:pBdr>
        <w:top w:val="single" w:sz="2" w:space="10" w:color="FF7417"/>
        <w:left w:val="single" w:sz="2" w:space="10" w:color="FF7417"/>
        <w:bottom w:val="single" w:sz="2" w:space="10" w:color="FF7417"/>
        <w:right w:val="single" w:sz="2" w:space="10" w:color="FF7417"/>
      </w:pBdr>
      <w:ind w:left="1152" w:right="1152"/>
    </w:pPr>
    <w:rPr>
      <w:rFonts w:asciiTheme="minorHAnsi" w:eastAsiaTheme="minorEastAsia" w:hAnsiTheme="minorHAnsi" w:cstheme="minorBidi"/>
      <w:i/>
      <w:iCs/>
      <w:color w:val="FF7417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B059DD"/>
  </w:style>
  <w:style w:type="character" w:customStyle="1" w:styleId="DateChar">
    <w:name w:val="Date Char"/>
    <w:basedOn w:val="DefaultParagraphFont"/>
    <w:link w:val="Date"/>
    <w:uiPriority w:val="99"/>
    <w:semiHidden/>
    <w:rsid w:val="00B059DD"/>
    <w:rPr>
      <w:rFonts w:ascii="Inter" w:hAnsi="Inter"/>
      <w:color w:val="333333"/>
      <w:sz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B059DD"/>
    <w:rPr>
      <w:sz w:val="26"/>
      <w:szCs w:val="2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B059DD"/>
    <w:rPr>
      <w:rFonts w:ascii="Inter" w:hAnsi="Inter"/>
      <w:color w:val="333333"/>
      <w:sz w:val="26"/>
      <w:szCs w:val="2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B059DD"/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B059DD"/>
    <w:rPr>
      <w:rFonts w:ascii="Inter" w:hAnsi="Inter"/>
      <w:color w:val="333333"/>
      <w:sz w:val="2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059DD"/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059DD"/>
    <w:rPr>
      <w:rFonts w:ascii="Inter" w:hAnsi="Inter"/>
      <w:color w:val="333333"/>
      <w:sz w:val="20"/>
    </w:rPr>
  </w:style>
  <w:style w:type="character" w:styleId="Mention">
    <w:name w:val="Mention"/>
    <w:basedOn w:val="DefaultParagraphFont"/>
    <w:uiPriority w:val="99"/>
    <w:semiHidden/>
    <w:unhideWhenUsed/>
    <w:rsid w:val="00B059DD"/>
    <w:rPr>
      <w:rFonts w:ascii="Inter" w:hAnsi="Inter"/>
      <w:color w:val="FF7417"/>
      <w:sz w:val="20"/>
      <w:shd w:val="clear" w:color="auto" w:fill="E1DFDD"/>
    </w:r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B059DD"/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B059DD"/>
    <w:rPr>
      <w:rFonts w:ascii="Inter" w:hAnsi="Inter"/>
      <w:color w:val="333333"/>
      <w:sz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059DD"/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059DD"/>
    <w:rPr>
      <w:rFonts w:ascii="Inter" w:hAnsi="Inter"/>
      <w:color w:val="333333"/>
      <w:sz w:val="20"/>
    </w:rPr>
  </w:style>
  <w:style w:type="paragraph" w:styleId="Closing">
    <w:name w:val="Closing"/>
    <w:basedOn w:val="Normal"/>
    <w:link w:val="ClosingChar"/>
    <w:uiPriority w:val="99"/>
    <w:semiHidden/>
    <w:unhideWhenUsed/>
    <w:rsid w:val="00B059DD"/>
    <w:pPr>
      <w:pBdr>
        <w:top w:val="single" w:sz="2" w:space="1" w:color="FF7417"/>
        <w:left w:val="single" w:sz="2" w:space="4" w:color="FF7417"/>
        <w:bottom w:val="single" w:sz="2" w:space="1" w:color="FF7417"/>
        <w:right w:val="single" w:sz="2" w:space="4" w:color="FF7417"/>
      </w:pBdr>
      <w:ind w:left="4252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B059DD"/>
    <w:rPr>
      <w:rFonts w:ascii="Inter" w:hAnsi="Inter"/>
      <w:color w:val="333333"/>
      <w:sz w:val="20"/>
    </w:rPr>
  </w:style>
  <w:style w:type="character" w:styleId="Hashtag">
    <w:name w:val="Hashtag"/>
    <w:basedOn w:val="DefaultParagraphFont"/>
    <w:uiPriority w:val="99"/>
    <w:semiHidden/>
    <w:unhideWhenUsed/>
    <w:rsid w:val="00B059DD"/>
    <w:rPr>
      <w:rFonts w:ascii="Inter" w:hAnsi="Inter"/>
      <w:color w:val="FF7417"/>
      <w:sz w:val="20"/>
      <w:shd w:val="clear" w:color="auto" w:fill="E1DFDD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B059DD"/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B059DD"/>
    <w:rPr>
      <w:rFonts w:ascii="Inter" w:hAnsi="Inter"/>
      <w:i/>
      <w:iCs/>
      <w:color w:val="333333"/>
      <w:sz w:val="20"/>
    </w:rPr>
  </w:style>
  <w:style w:type="character" w:styleId="HTMLAcronym">
    <w:name w:val="HTML Acronym"/>
    <w:basedOn w:val="DefaultParagraphFont"/>
    <w:uiPriority w:val="99"/>
    <w:semiHidden/>
    <w:unhideWhenUsed/>
    <w:rsid w:val="00B059DD"/>
    <w:rPr>
      <w:rFonts w:ascii="Inter" w:hAnsi="Inter"/>
      <w:color w:val="333333"/>
      <w:sz w:val="20"/>
    </w:rPr>
  </w:style>
  <w:style w:type="character" w:styleId="HTMLSample">
    <w:name w:val="HTML Sample"/>
    <w:basedOn w:val="DefaultParagraphFont"/>
    <w:uiPriority w:val="99"/>
    <w:semiHidden/>
    <w:unhideWhenUsed/>
    <w:rsid w:val="00B059DD"/>
    <w:rPr>
      <w:rFonts w:ascii="Consolas" w:hAnsi="Consolas" w:cs="Consolas"/>
      <w:color w:val="333333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B059DD"/>
    <w:rPr>
      <w:rFonts w:ascii="Consolas" w:hAnsi="Consolas" w:cs="Consolas"/>
      <w:color w:val="333333"/>
      <w:sz w:val="20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B059DD"/>
    <w:rPr>
      <w:rFonts w:ascii="Inter" w:hAnsi="Inter"/>
      <w:i/>
      <w:iCs/>
      <w:color w:val="333333"/>
      <w:sz w:val="20"/>
    </w:rPr>
  </w:style>
  <w:style w:type="character" w:styleId="HTMLTypewriter">
    <w:name w:val="HTML Typewriter"/>
    <w:basedOn w:val="DefaultParagraphFont"/>
    <w:uiPriority w:val="99"/>
    <w:semiHidden/>
    <w:unhideWhenUsed/>
    <w:rsid w:val="00B059DD"/>
    <w:rPr>
      <w:rFonts w:ascii="Consolas" w:hAnsi="Consolas" w:cs="Consolas"/>
      <w:color w:val="333333"/>
      <w:sz w:val="20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B059DD"/>
    <w:rPr>
      <w:rFonts w:ascii="Inter" w:hAnsi="Inter"/>
      <w:i/>
      <w:iCs/>
      <w:color w:val="333333"/>
      <w:sz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059DD"/>
    <w:rPr>
      <w:rFonts w:ascii="Consolas" w:hAnsi="Consolas" w:cs="Consola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059DD"/>
    <w:rPr>
      <w:rFonts w:ascii="Consolas" w:hAnsi="Consolas" w:cs="Consolas"/>
      <w:color w:val="333333"/>
      <w:sz w:val="20"/>
    </w:rPr>
  </w:style>
  <w:style w:type="character" w:styleId="Hyperlink">
    <w:name w:val="Hyperlink"/>
    <w:basedOn w:val="DefaultParagraphFont"/>
    <w:uiPriority w:val="99"/>
    <w:unhideWhenUsed/>
    <w:rsid w:val="00B059DD"/>
    <w:rPr>
      <w:rFonts w:ascii="Inter" w:hAnsi="Inter"/>
      <w:color w:val="FF7417"/>
      <w:sz w:val="20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B059DD"/>
    <w:pPr>
      <w:ind w:left="200" w:hanging="20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B059DD"/>
    <w:pPr>
      <w:ind w:left="1800" w:hanging="20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B059DD"/>
    <w:rPr>
      <w:rFonts w:eastAsiaTheme="majorEastAsia" w:cstheme="majorBidi"/>
      <w:b/>
      <w:bCs/>
    </w:rPr>
  </w:style>
  <w:style w:type="character" w:styleId="SmartHyperlink">
    <w:name w:val="Smart Hyperlink"/>
    <w:basedOn w:val="DefaultParagraphFont"/>
    <w:uiPriority w:val="99"/>
    <w:semiHidden/>
    <w:unhideWhenUsed/>
    <w:rsid w:val="00B059DD"/>
    <w:rPr>
      <w:rFonts w:ascii="Inter" w:hAnsi="Inter"/>
      <w:color w:val="333333"/>
      <w:sz w:val="20"/>
      <w:u w:val="dotted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059DD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059DD"/>
    <w:rPr>
      <w:rFonts w:ascii="Inter" w:hAnsi="Inter"/>
      <w:color w:val="333333"/>
      <w:sz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059D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059DD"/>
    <w:rPr>
      <w:rFonts w:ascii="Inter" w:hAnsi="Inter"/>
      <w:b/>
      <w:bCs/>
      <w:color w:val="333333"/>
      <w:sz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B059DD"/>
    <w:rPr>
      <w:rFonts w:ascii="Inter" w:hAnsi="Inter"/>
      <w:color w:val="333333"/>
      <w:sz w:val="16"/>
      <w:szCs w:val="16"/>
    </w:rPr>
  </w:style>
  <w:style w:type="paragraph" w:styleId="List">
    <w:name w:val="List"/>
    <w:basedOn w:val="Normal"/>
    <w:uiPriority w:val="99"/>
    <w:semiHidden/>
    <w:unhideWhenUsed/>
    <w:rsid w:val="00B059DD"/>
    <w:pPr>
      <w:ind w:left="283" w:hanging="283"/>
      <w:contextualSpacing/>
    </w:pPr>
  </w:style>
  <w:style w:type="paragraph" w:styleId="List5">
    <w:name w:val="List 5"/>
    <w:basedOn w:val="Normal"/>
    <w:uiPriority w:val="99"/>
    <w:semiHidden/>
    <w:unhideWhenUsed/>
    <w:rsid w:val="00B059DD"/>
    <w:pPr>
      <w:ind w:left="1415" w:hanging="283"/>
      <w:contextualSpacing/>
    </w:pPr>
  </w:style>
  <w:style w:type="paragraph" w:styleId="ListContinue">
    <w:name w:val="List Continue"/>
    <w:basedOn w:val="Normal"/>
    <w:uiPriority w:val="99"/>
    <w:semiHidden/>
    <w:unhideWhenUsed/>
    <w:rsid w:val="00B059DD"/>
    <w:pPr>
      <w:spacing w:after="120"/>
      <w:ind w:left="283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B059DD"/>
    <w:pPr>
      <w:spacing w:after="120"/>
      <w:ind w:left="1415"/>
      <w:contextualSpacing/>
    </w:pPr>
  </w:style>
  <w:style w:type="paragraph" w:styleId="ListNumber">
    <w:name w:val="List Number"/>
    <w:basedOn w:val="Normal"/>
    <w:uiPriority w:val="99"/>
    <w:semiHidden/>
    <w:unhideWhenUsed/>
    <w:rsid w:val="00B059DD"/>
    <w:pPr>
      <w:numPr>
        <w:numId w:val="5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B059DD"/>
    <w:pPr>
      <w:numPr>
        <w:numId w:val="1"/>
      </w:numPr>
      <w:contextualSpacing/>
    </w:pPr>
  </w:style>
  <w:style w:type="paragraph" w:styleId="MacroText">
    <w:name w:val="macro"/>
    <w:link w:val="MacroTextChar"/>
    <w:uiPriority w:val="99"/>
    <w:semiHidden/>
    <w:unhideWhenUsed/>
    <w:rsid w:val="00B059D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 w:cs="Consolas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B059DD"/>
    <w:rPr>
      <w:rFonts w:ascii="Consolas" w:hAnsi="Consolas" w:cs="Consolas"/>
      <w:color w:val="333333"/>
      <w:sz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B059D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eastAsiaTheme="majorEastAsia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B059DD"/>
    <w:rPr>
      <w:rFonts w:ascii="Inter" w:eastAsiaTheme="majorEastAsia" w:hAnsi="Inter" w:cstheme="majorBidi"/>
      <w:color w:val="333333"/>
      <w:sz w:val="24"/>
      <w:szCs w:val="24"/>
      <w:shd w:val="pct20" w:color="auto" w:fill="auto"/>
    </w:rPr>
  </w:style>
  <w:style w:type="character" w:styleId="UnresolvedMention">
    <w:name w:val="Unresolved Mention"/>
    <w:basedOn w:val="DefaultParagraphFont"/>
    <w:uiPriority w:val="99"/>
    <w:semiHidden/>
    <w:unhideWhenUsed/>
    <w:rsid w:val="00B059DD"/>
    <w:rPr>
      <w:rFonts w:ascii="Inter" w:hAnsi="Inter"/>
      <w:color w:val="605E5C"/>
      <w:sz w:val="20"/>
      <w:shd w:val="clear" w:color="auto" w:fill="E1DFDD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B059DD"/>
    <w:rPr>
      <w:rFonts w:cs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B059DD"/>
    <w:rPr>
      <w:rFonts w:ascii="Inter" w:hAnsi="Inter" w:cs="Consolas"/>
      <w:color w:val="333333"/>
      <w:sz w:val="20"/>
      <w:szCs w:val="21"/>
    </w:rPr>
  </w:style>
  <w:style w:type="character" w:styleId="PlaceholderText">
    <w:name w:val="Placeholder Text"/>
    <w:basedOn w:val="DefaultParagraphFont"/>
    <w:uiPriority w:val="99"/>
    <w:semiHidden/>
    <w:rsid w:val="00B059DD"/>
    <w:rPr>
      <w:rFonts w:ascii="Inter" w:hAnsi="Inter"/>
      <w:color w:val="333333"/>
      <w:sz w:val="20"/>
    </w:rPr>
  </w:style>
  <w:style w:type="paragraph" w:styleId="TableofAuthorities">
    <w:name w:val="table of authorities"/>
    <w:basedOn w:val="Normal"/>
    <w:next w:val="Normal"/>
    <w:uiPriority w:val="99"/>
    <w:semiHidden/>
    <w:unhideWhenUsed/>
    <w:rsid w:val="00B059DD"/>
    <w:pPr>
      <w:ind w:left="200" w:hanging="200"/>
    </w:pPr>
  </w:style>
  <w:style w:type="paragraph" w:styleId="TOAHeading">
    <w:name w:val="toa heading"/>
    <w:basedOn w:val="Normal"/>
    <w:next w:val="Normal"/>
    <w:uiPriority w:val="99"/>
    <w:semiHidden/>
    <w:unhideWhenUsed/>
    <w:rsid w:val="00B059DD"/>
    <w:pPr>
      <w:spacing w:before="120"/>
    </w:pPr>
    <w:rPr>
      <w:rFonts w:ascii="Rubik" w:eastAsiaTheme="majorEastAsia" w:hAnsi="Rubik" w:cstheme="majorBidi"/>
      <w:b/>
      <w:bCs/>
      <w:sz w:val="24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B059DD"/>
    <w:rPr>
      <w:rFonts w:ascii="Inter" w:hAnsi="Inter"/>
      <w:color w:val="333333"/>
      <w:sz w:val="20"/>
    </w:rPr>
  </w:style>
  <w:style w:type="character" w:styleId="SmartLink">
    <w:name w:val="Smart Link"/>
    <w:basedOn w:val="DefaultParagraphFont"/>
    <w:uiPriority w:val="99"/>
    <w:semiHidden/>
    <w:unhideWhenUsed/>
    <w:rsid w:val="00B059DD"/>
    <w:rPr>
      <w:rFonts w:ascii="Inter" w:hAnsi="Inter"/>
      <w:color w:val="FF7417"/>
      <w:sz w:val="20"/>
      <w:u w:val="single"/>
      <w:shd w:val="clear" w:color="auto" w:fill="F3F2F1"/>
    </w:rPr>
  </w:style>
  <w:style w:type="paragraph" w:styleId="NormalWeb">
    <w:name w:val="Normal (Web)"/>
    <w:basedOn w:val="Normal"/>
    <w:uiPriority w:val="99"/>
    <w:semiHidden/>
    <w:unhideWhenUsed/>
    <w:rsid w:val="00B059DD"/>
    <w:rPr>
      <w:rFonts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B059DD"/>
    <w:pPr>
      <w:ind w:left="708"/>
    </w:pPr>
  </w:style>
  <w:style w:type="paragraph" w:styleId="BodyText">
    <w:name w:val="Body Text"/>
    <w:basedOn w:val="Normal"/>
    <w:link w:val="BodyTextChar"/>
    <w:uiPriority w:val="99"/>
    <w:semiHidden/>
    <w:unhideWhenUsed/>
    <w:rsid w:val="00B059D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B059DD"/>
    <w:rPr>
      <w:rFonts w:ascii="Inter" w:hAnsi="Inter"/>
      <w:color w:val="333333"/>
      <w:sz w:val="20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B059D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B059DD"/>
    <w:rPr>
      <w:rFonts w:ascii="Inter" w:hAnsi="Inter"/>
      <w:color w:val="333333"/>
      <w:sz w:val="2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B059D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B059DD"/>
    <w:rPr>
      <w:rFonts w:ascii="Inter" w:hAnsi="Inter"/>
      <w:color w:val="333333"/>
      <w:sz w:val="16"/>
      <w:szCs w:val="16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B059DD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B059DD"/>
    <w:rPr>
      <w:rFonts w:ascii="Inter" w:hAnsi="Inter"/>
      <w:color w:val="333333"/>
      <w:sz w:val="20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B059DD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B059DD"/>
    <w:rPr>
      <w:rFonts w:ascii="Inter" w:hAnsi="Inter"/>
      <w:color w:val="333333"/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B059DD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B059DD"/>
    <w:rPr>
      <w:rFonts w:ascii="Inter" w:hAnsi="Inter"/>
      <w:color w:val="333333"/>
      <w:sz w:val="20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B059DD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B059DD"/>
    <w:rPr>
      <w:rFonts w:ascii="Inter" w:hAnsi="Inter"/>
      <w:color w:val="333333"/>
      <w:sz w:val="20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B059DD"/>
    <w:pPr>
      <w:spacing w:after="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B059DD"/>
    <w:rPr>
      <w:rFonts w:ascii="Inter" w:hAnsi="Inter"/>
      <w:color w:val="333333"/>
      <w:sz w:val="20"/>
    </w:rPr>
  </w:style>
  <w:style w:type="paragraph" w:styleId="EnvelopeReturn">
    <w:name w:val="envelope return"/>
    <w:basedOn w:val="Normal"/>
    <w:uiPriority w:val="99"/>
    <w:semiHidden/>
    <w:unhideWhenUsed/>
    <w:rsid w:val="00B059DD"/>
    <w:rPr>
      <w:rFonts w:eastAsiaTheme="majorEastAsia" w:cstheme="majorBidi"/>
    </w:rPr>
  </w:style>
  <w:style w:type="paragraph" w:styleId="EnvelopeAddress">
    <w:name w:val="envelope address"/>
    <w:basedOn w:val="Normal"/>
    <w:uiPriority w:val="99"/>
    <w:semiHidden/>
    <w:unhideWhenUsed/>
    <w:rsid w:val="00B059DD"/>
    <w:pPr>
      <w:framePr w:w="4320" w:h="2160" w:hRule="exact" w:hSpace="141" w:wrap="auto" w:hAnchor="page" w:xAlign="center" w:yAlign="bottom"/>
      <w:ind w:left="1"/>
    </w:pPr>
    <w:rPr>
      <w:rFonts w:eastAsiaTheme="majorEastAsia" w:cstheme="majorBidi"/>
      <w:sz w:val="24"/>
      <w:szCs w:val="24"/>
    </w:rPr>
  </w:style>
  <w:style w:type="paragraph" w:styleId="Signature">
    <w:name w:val="Signature"/>
    <w:basedOn w:val="Normal"/>
    <w:link w:val="SignatureChar"/>
    <w:uiPriority w:val="99"/>
    <w:semiHidden/>
    <w:unhideWhenUsed/>
    <w:rsid w:val="00B059DD"/>
    <w:pPr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B059DD"/>
    <w:rPr>
      <w:rFonts w:ascii="Inter" w:hAnsi="Inter"/>
      <w:color w:val="333333"/>
      <w:sz w:val="20"/>
    </w:rPr>
  </w:style>
  <w:style w:type="character" w:styleId="LineNumber">
    <w:name w:val="line number"/>
    <w:basedOn w:val="DefaultParagraphFont"/>
    <w:uiPriority w:val="99"/>
    <w:semiHidden/>
    <w:unhideWhenUsed/>
    <w:rsid w:val="00B059DD"/>
    <w:rPr>
      <w:rFonts w:ascii="Inter" w:hAnsi="Inter"/>
      <w:color w:val="333333"/>
      <w:sz w:val="20"/>
    </w:rPr>
  </w:style>
  <w:style w:type="paragraph" w:customStyle="1" w:styleId="DTStandard">
    <w:name w:val="DT Standard"/>
    <w:basedOn w:val="Normal"/>
    <w:link w:val="DTStandardChar"/>
    <w:autoRedefine/>
    <w:qFormat/>
    <w:rsid w:val="00482EA2"/>
    <w:pPr>
      <w:spacing w:before="240" w:after="240" w:line="288" w:lineRule="auto"/>
    </w:pPr>
  </w:style>
  <w:style w:type="paragraph" w:customStyle="1" w:styleId="Absatz">
    <w:name w:val="Absatz"/>
    <w:basedOn w:val="DTStandard"/>
    <w:link w:val="AbsatzChar"/>
    <w:qFormat/>
    <w:rsid w:val="000B0B79"/>
    <w:pPr>
      <w:numPr>
        <w:numId w:val="14"/>
      </w:numPr>
      <w:ind w:left="567" w:hanging="425"/>
    </w:pPr>
  </w:style>
  <w:style w:type="character" w:customStyle="1" w:styleId="DTStandardChar">
    <w:name w:val="DT Standard Char"/>
    <w:basedOn w:val="DefaultParagraphFont"/>
    <w:link w:val="DTStandard"/>
    <w:rsid w:val="00482EA2"/>
    <w:rPr>
      <w:lang w:val="en-US"/>
    </w:rPr>
  </w:style>
  <w:style w:type="character" w:customStyle="1" w:styleId="AbsatzChar">
    <w:name w:val="Absatz Char"/>
    <w:basedOn w:val="DTStandardChar"/>
    <w:link w:val="Absatz"/>
    <w:rsid w:val="000B0B79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810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7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footer" Target="footer1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docs.devicetrust.com/docs/23.1/releases/windows/23.1.100/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header" Target="header2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mailto:support@devicetrust.com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header" Target="header1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27.svg"/><Relationship Id="rId1" Type="http://schemas.openxmlformats.org/officeDocument/2006/relationships/image" Target="media/image26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8.png"/><Relationship Id="rId2" Type="http://schemas.openxmlformats.org/officeDocument/2006/relationships/image" Target="media/image27.svg"/><Relationship Id="rId1" Type="http://schemas.openxmlformats.org/officeDocument/2006/relationships/image" Target="media/image26.png"/><Relationship Id="rId4" Type="http://schemas.openxmlformats.org/officeDocument/2006/relationships/image" Target="media/image29.sv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1.svg"/><Relationship Id="rId1" Type="http://schemas.openxmlformats.org/officeDocument/2006/relationships/image" Target="media/image3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aschaGoeckel\deviceTRUST%20GmbH\Team%20All%20Employees%20-%20General\Corporate%20Documents\Templates\Documents\deviceTRUST%20-%20Whitepaper%20EN.dotx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8B12C7BE540D64B8966897D6F91DA66" ma:contentTypeVersion="13" ma:contentTypeDescription="Create a new document." ma:contentTypeScope="" ma:versionID="2915231980febd4fcf5ffe1645aa4f3f">
  <xsd:schema xmlns:xsd="http://www.w3.org/2001/XMLSchema" xmlns:xs="http://www.w3.org/2001/XMLSchema" xmlns:p="http://schemas.microsoft.com/office/2006/metadata/properties" xmlns:ns2="438ee1fa-870e-4093-80ed-94544d8dcb43" xmlns:ns3="2c455a61-3ed3-42b3-bbfa-675efd49511b" targetNamespace="http://schemas.microsoft.com/office/2006/metadata/properties" ma:root="true" ma:fieldsID="5c97e2f6bbc389e077aacc011ae8fb54" ns2:_="" ns3:_="">
    <xsd:import namespace="438ee1fa-870e-4093-80ed-94544d8dcb43"/>
    <xsd:import namespace="2c455a61-3ed3-42b3-bbfa-675efd49511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8ee1fa-870e-4093-80ed-94544d8dcb4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description="" ma:internalName="MediaServiceAutoTags" ma:readOnly="true">
      <xsd:simpleType>
        <xsd:restriction base="dms:Text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8" nillable="true" ma:taxonomy="true" ma:internalName="lcf76f155ced4ddcb4097134ff3c332f" ma:taxonomyFieldName="MediaServiceImageTags" ma:displayName="Image Tags" ma:readOnly="false" ma:fieldId="{5cf76f15-5ced-4ddc-b409-7134ff3c332f}" ma:taxonomyMulti="true" ma:sspId="e7cebe81-c6f2-4516-ba5f-0ffa45d0579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455a61-3ed3-42b3-bbfa-675efd49511b" elementFormDefault="qualified">
    <xsd:import namespace="http://schemas.microsoft.com/office/2006/documentManagement/types"/>
    <xsd:import namespace="http://schemas.microsoft.com/office/infopath/2007/PartnerControls"/>
    <xsd:element name="TaxCatchAll" ma:index="19" nillable="true" ma:displayName="Taxonomy Catch All Column" ma:hidden="true" ma:list="{8549a8db-ec38-4348-b3e2-2d9629a2c67e}" ma:internalName="TaxCatchAll" ma:showField="CatchAllData" ma:web="2c455a61-3ed3-42b3-bbfa-675efd49511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2c455a61-3ed3-42b3-bbfa-675efd49511b" xsi:nil="true"/>
    <lcf76f155ced4ddcb4097134ff3c332f xmlns="438ee1fa-870e-4093-80ed-94544d8dcb43">
      <Terms xmlns="http://schemas.microsoft.com/office/infopath/2007/PartnerControls"/>
    </lcf76f155ced4ddcb4097134ff3c332f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513DE0E-BB25-4FFE-AE09-5B3FA5A7E4A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38ee1fa-870e-4093-80ed-94544d8dcb43"/>
    <ds:schemaRef ds:uri="2c455a61-3ed3-42b3-bbfa-675efd49511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C7204BF-D7E5-40A8-8F02-03686A6424F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44374C5-DE02-4B47-8B0D-6BDD6BC7B2F4}">
  <ds:schemaRefs>
    <ds:schemaRef ds:uri="http://schemas.microsoft.com/office/2006/metadata/properties"/>
    <ds:schemaRef ds:uri="http://schemas.microsoft.com/office/infopath/2007/PartnerControls"/>
    <ds:schemaRef ds:uri="2c455a61-3ed3-42b3-bbfa-675efd49511b"/>
    <ds:schemaRef ds:uri="438ee1fa-870e-4093-80ed-94544d8dcb43"/>
  </ds:schemaRefs>
</ds:datastoreItem>
</file>

<file path=customXml/itemProps4.xml><?xml version="1.0" encoding="utf-8"?>
<ds:datastoreItem xmlns:ds="http://schemas.openxmlformats.org/officeDocument/2006/customXml" ds:itemID="{EB3B09FF-1697-4095-874B-C8F352062A6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deviceTRUST - Whitepaper EN.dotx</Template>
  <TotalTime>2</TotalTime>
  <Pages>15</Pages>
  <Words>1308</Words>
  <Characters>7457</Characters>
  <Application>Microsoft Office Word</Application>
  <DocSecurity>0</DocSecurity>
  <Lines>62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Sascha Goeckel</dc:creator>
  <cp:keywords/>
  <dc:description/>
  <cp:lastModifiedBy>Sven Jansen</cp:lastModifiedBy>
  <cp:revision>362</cp:revision>
  <cp:lastPrinted>2023-09-19T15:13:00Z</cp:lastPrinted>
  <dcterms:created xsi:type="dcterms:W3CDTF">2021-02-25T11:43:00Z</dcterms:created>
  <dcterms:modified xsi:type="dcterms:W3CDTF">2023-09-19T15:14:00Z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0x01010068B12C7BE540D64B8966897D6F91DA66</vt:lpwstr>
  </property>
  <property fmtid="{D5CDD505-2E9C-101B-9397-08002B2CF9AE}" pid="3" name="MediaServiceImageTags">
    <vt:lpwstr/>
  </property>
  <property fmtid="{D5CDD505-2E9C-101B-9397-08002B2CF9AE}" pid="4" name="GrammarlyDocumentId">
    <vt:lpwstr>f910011de0c7c6462dbe84f7098564db800d450da4e5b6122b77c39334a52891</vt:lpwstr>
  </property>
</Properties>
</file>